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698" w14:textId="77777777" w:rsidR="00897C7B" w:rsidRPr="008101AE" w:rsidRDefault="00897C7B" w:rsidP="00D23479">
      <w:pPr>
        <w:pStyle w:val="TitlePage"/>
      </w:pPr>
    </w:p>
    <w:p w14:paraId="7F1F709F" w14:textId="77777777" w:rsidR="00C25320" w:rsidRPr="008101AE" w:rsidRDefault="00C25320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  <w:r w:rsidRPr="008101AE">
        <w:rPr>
          <w:rFonts w:ascii="IranNastaliq" w:hAnsi="IranNastaliq" w:cs="IranNastaliq"/>
          <w:sz w:val="28"/>
          <w:szCs w:val="28"/>
          <w:rtl/>
        </w:rPr>
        <w:drawing>
          <wp:inline distT="0" distB="0" distL="0" distR="0" wp14:anchorId="0A85DD30" wp14:editId="4C83424B">
            <wp:extent cx="215265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Logo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8A2E" w14:textId="6095E34E" w:rsidR="004B1443" w:rsidRPr="008101AE" w:rsidRDefault="004B1443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  <w:r w:rsidRPr="008101AE">
        <w:rPr>
          <w:rFonts w:ascii="IranNastaliq" w:hAnsi="IranNastaliq" w:cs="IranNastaliq"/>
          <w:sz w:val="28"/>
          <w:szCs w:val="28"/>
          <w:rtl/>
          <w:lang w:bidi="fa-IR"/>
        </w:rPr>
        <w:t xml:space="preserve">دانشکده </w:t>
      </w:r>
      <w:r w:rsidR="000E5981" w:rsidRPr="008101AE">
        <w:rPr>
          <w:rFonts w:ascii="IranNastaliq" w:hAnsi="IranNastaliq" w:cs="IranNastaliq" w:hint="cs"/>
          <w:sz w:val="28"/>
          <w:szCs w:val="28"/>
          <w:rtl/>
          <w:lang w:bidi="fa-IR"/>
        </w:rPr>
        <w:t>علوم و فناوری‌های میان رشته‌ای</w:t>
      </w:r>
    </w:p>
    <w:p w14:paraId="053201D2" w14:textId="77777777" w:rsidR="004B1443" w:rsidRPr="008101AE" w:rsidRDefault="004B1443" w:rsidP="00D23479">
      <w:pPr>
        <w:pStyle w:val="TitlePage"/>
        <w:rPr>
          <w:rtl/>
        </w:rPr>
      </w:pPr>
    </w:p>
    <w:p w14:paraId="6A7C998C" w14:textId="6EA86342" w:rsidR="00CC2230" w:rsidRPr="008101AE" w:rsidRDefault="00C25320" w:rsidP="00D23479">
      <w:pPr>
        <w:pStyle w:val="TitlePage"/>
        <w:rPr>
          <w:rtl/>
        </w:rPr>
      </w:pPr>
      <w:r w:rsidRPr="008101AE">
        <w:rPr>
          <w:rFonts w:hint="cs"/>
          <w:rtl/>
        </w:rPr>
        <w:t>گزارش پر</w:t>
      </w:r>
      <w:r w:rsidR="000E5981" w:rsidRPr="008101AE">
        <w:rPr>
          <w:rFonts w:hint="cs"/>
          <w:rtl/>
        </w:rPr>
        <w:t>و</w:t>
      </w:r>
      <w:r w:rsidRPr="008101AE">
        <w:rPr>
          <w:rFonts w:hint="cs"/>
          <w:rtl/>
        </w:rPr>
        <w:t xml:space="preserve">ژه درس کنترل </w:t>
      </w:r>
      <w:r w:rsidR="000E5981" w:rsidRPr="008101AE">
        <w:rPr>
          <w:rFonts w:hint="cs"/>
          <w:rtl/>
        </w:rPr>
        <w:t>مدرن</w:t>
      </w:r>
    </w:p>
    <w:p w14:paraId="491B7BE8" w14:textId="77777777" w:rsidR="000C636C" w:rsidRPr="008101AE" w:rsidRDefault="000C636C" w:rsidP="00D23479">
      <w:pPr>
        <w:pStyle w:val="TitlePage"/>
        <w:rPr>
          <w:rtl/>
          <w:lang w:bidi="fa-IR"/>
        </w:rPr>
      </w:pPr>
    </w:p>
    <w:p w14:paraId="3E6D4A46" w14:textId="073F9061" w:rsidR="000C636C" w:rsidRPr="008101AE" w:rsidRDefault="000E5981" w:rsidP="00C25320">
      <w:pPr>
        <w:pStyle w:val="TitlePageNames"/>
        <w:rPr>
          <w:rFonts w:cs="B Titr"/>
          <w:lang w:bidi="fa-IR"/>
        </w:rPr>
      </w:pPr>
      <w:r w:rsidRPr="008101AE">
        <w:rPr>
          <w:rFonts w:cs="B Titr" w:hint="cs"/>
          <w:rtl/>
        </w:rPr>
        <w:t>مدل‌سازی و</w:t>
      </w:r>
      <w:r w:rsidR="006536E5" w:rsidRPr="008101AE">
        <w:rPr>
          <w:rFonts w:cs="B Titr" w:hint="cs"/>
          <w:rtl/>
        </w:rPr>
        <w:t xml:space="preserve"> </w:t>
      </w:r>
      <w:r w:rsidR="00B52510" w:rsidRPr="008101AE">
        <w:rPr>
          <w:rFonts w:cs="B Titr" w:hint="cs"/>
          <w:rtl/>
        </w:rPr>
        <w:t xml:space="preserve">کنترل </w:t>
      </w:r>
      <w:r w:rsidRPr="008101AE">
        <w:rPr>
          <w:rFonts w:cs="B Titr" w:hint="cs"/>
          <w:rtl/>
        </w:rPr>
        <w:t>سیستم</w:t>
      </w:r>
      <w:r w:rsidR="00B52510" w:rsidRPr="008101AE">
        <w:rPr>
          <w:rFonts w:cs="B Titr" w:hint="cs"/>
          <w:rtl/>
        </w:rPr>
        <w:t xml:space="preserve"> </w:t>
      </w:r>
      <w:r w:rsidR="00B52510" w:rsidRPr="008101AE">
        <w:rPr>
          <w:rFonts w:cs="B Titr"/>
          <w:lang w:bidi="fa-IR"/>
        </w:rPr>
        <w:t>cart-pole</w:t>
      </w:r>
      <w:r w:rsidRPr="008101AE">
        <w:rPr>
          <w:rFonts w:cs="B Titr" w:hint="cs"/>
          <w:rtl/>
          <w:lang w:bidi="fa-IR"/>
        </w:rPr>
        <w:t xml:space="preserve"> با استفاده از تئوری‌های کنترل مدرن</w:t>
      </w:r>
    </w:p>
    <w:p w14:paraId="01C734DA" w14:textId="77777777" w:rsidR="006536E5" w:rsidRPr="008101AE" w:rsidRDefault="006536E5" w:rsidP="00D23479">
      <w:pPr>
        <w:pStyle w:val="TitlePage"/>
        <w:rPr>
          <w:rtl/>
        </w:rPr>
      </w:pPr>
    </w:p>
    <w:p w14:paraId="5243455E" w14:textId="77777777" w:rsidR="006F6BAF" w:rsidRPr="008101AE" w:rsidRDefault="006F6BAF" w:rsidP="00D23479">
      <w:pPr>
        <w:pStyle w:val="TitlePageNames"/>
        <w:rPr>
          <w:rFonts w:cs="B Titr"/>
        </w:rPr>
      </w:pPr>
      <w:r w:rsidRPr="008101AE">
        <w:rPr>
          <w:rFonts w:cs="B Titr" w:hint="cs"/>
          <w:rtl/>
        </w:rPr>
        <w:t>توسط:</w:t>
      </w:r>
    </w:p>
    <w:p w14:paraId="79C90D80" w14:textId="744F2DCD" w:rsidR="000C636C" w:rsidRPr="008101AE" w:rsidRDefault="00B52510" w:rsidP="00D23479">
      <w:pPr>
        <w:pStyle w:val="TitlePageNames"/>
        <w:rPr>
          <w:rFonts w:cs="B Titr"/>
          <w:rtl/>
        </w:rPr>
      </w:pPr>
      <w:r w:rsidRPr="008101AE">
        <w:rPr>
          <w:rFonts w:cs="B Titr" w:hint="cs"/>
          <w:rtl/>
        </w:rPr>
        <w:t>رضا ندیمی</w:t>
      </w:r>
    </w:p>
    <w:p w14:paraId="4D635222" w14:textId="5E272486" w:rsidR="00B52510" w:rsidRPr="008101AE" w:rsidRDefault="00B52510" w:rsidP="00D23479">
      <w:pPr>
        <w:pStyle w:val="TitlePageNames"/>
        <w:rPr>
          <w:rFonts w:cs="B Titr"/>
          <w:rtl/>
        </w:rPr>
      </w:pPr>
      <w:r w:rsidRPr="008101AE">
        <w:rPr>
          <w:rFonts w:cs="B Titr" w:hint="cs"/>
          <w:rtl/>
        </w:rPr>
        <w:t>سهیل لک قشقایی</w:t>
      </w:r>
    </w:p>
    <w:p w14:paraId="3117DCFD" w14:textId="77777777" w:rsidR="000C636C" w:rsidRPr="008101AE" w:rsidRDefault="000C636C" w:rsidP="00D23479">
      <w:pPr>
        <w:pStyle w:val="TitlePage"/>
        <w:rPr>
          <w:rtl/>
        </w:rPr>
      </w:pPr>
    </w:p>
    <w:p w14:paraId="7B85A88E" w14:textId="77777777" w:rsidR="000C636C" w:rsidRPr="008101AE" w:rsidRDefault="000C636C" w:rsidP="00C25320">
      <w:pPr>
        <w:pStyle w:val="TitlePage"/>
        <w:rPr>
          <w:rtl/>
        </w:rPr>
      </w:pPr>
      <w:r w:rsidRPr="008101AE">
        <w:rPr>
          <w:rFonts w:hint="cs"/>
          <w:rtl/>
        </w:rPr>
        <w:t xml:space="preserve">استاد </w:t>
      </w:r>
      <w:r w:rsidR="00C25320" w:rsidRPr="008101AE">
        <w:rPr>
          <w:rFonts w:hint="cs"/>
          <w:rtl/>
        </w:rPr>
        <w:t>درس</w:t>
      </w:r>
      <w:r w:rsidRPr="008101AE">
        <w:rPr>
          <w:rFonts w:hint="cs"/>
          <w:rtl/>
        </w:rPr>
        <w:t>:</w:t>
      </w:r>
    </w:p>
    <w:p w14:paraId="51A036D6" w14:textId="38B438E4" w:rsidR="000C636C" w:rsidRPr="008101AE" w:rsidRDefault="00B52510" w:rsidP="00C25320">
      <w:pPr>
        <w:pStyle w:val="TitlePageNames"/>
        <w:rPr>
          <w:rFonts w:cs="B Titr"/>
          <w:rtl/>
          <w:lang w:bidi="fa-IR"/>
        </w:rPr>
      </w:pPr>
      <w:r w:rsidRPr="008101AE">
        <w:rPr>
          <w:rFonts w:cs="B Titr" w:hint="cs"/>
          <w:rtl/>
        </w:rPr>
        <w:t>دکتر خلیل عالی پور</w:t>
      </w:r>
    </w:p>
    <w:p w14:paraId="0A649546" w14:textId="77777777" w:rsidR="00897C7B" w:rsidRPr="008101AE" w:rsidRDefault="00897C7B" w:rsidP="00D23479">
      <w:pPr>
        <w:pStyle w:val="TitlePageNames"/>
        <w:rPr>
          <w:rFonts w:cs="B Titr"/>
          <w:rtl/>
        </w:rPr>
      </w:pPr>
    </w:p>
    <w:p w14:paraId="4FBF56A0" w14:textId="77777777" w:rsidR="00317836" w:rsidRPr="008101AE" w:rsidRDefault="00317836" w:rsidP="00D23479">
      <w:pPr>
        <w:pStyle w:val="TitlePage"/>
        <w:rPr>
          <w:rtl/>
          <w:lang w:bidi="fa-IR"/>
        </w:rPr>
      </w:pPr>
    </w:p>
    <w:p w14:paraId="7A6B1ACD" w14:textId="5C895F45" w:rsidR="00C77646" w:rsidRPr="008101AE" w:rsidRDefault="00B52510" w:rsidP="00A63486">
      <w:pPr>
        <w:pStyle w:val="TitlePage"/>
        <w:rPr>
          <w:rtl/>
          <w:lang w:bidi="fa-IR"/>
        </w:rPr>
      </w:pPr>
      <w:r w:rsidRPr="008101AE">
        <w:rPr>
          <w:rFonts w:hint="cs"/>
          <w:rtl/>
        </w:rPr>
        <w:t>پاییز</w:t>
      </w:r>
      <w:r w:rsidR="00E72E84" w:rsidRPr="008101AE">
        <w:rPr>
          <w:rFonts w:hint="cs"/>
          <w:rtl/>
        </w:rPr>
        <w:t xml:space="preserve"> </w:t>
      </w:r>
      <w:r w:rsidR="00A63486" w:rsidRPr="008101AE">
        <w:rPr>
          <w:rFonts w:hint="cs"/>
          <w:rtl/>
          <w:lang w:bidi="fa-IR"/>
        </w:rPr>
        <w:t>1</w:t>
      </w:r>
      <w:r w:rsidRPr="008101AE">
        <w:rPr>
          <w:rFonts w:hint="cs"/>
          <w:rtl/>
          <w:lang w:bidi="fa-IR"/>
        </w:rPr>
        <w:t>404</w:t>
      </w:r>
      <w:r w:rsidR="00C77646" w:rsidRPr="008101AE">
        <w:rPr>
          <w:rtl/>
          <w:lang w:bidi="fa-IR"/>
        </w:rPr>
        <w:br w:type="page"/>
      </w:r>
    </w:p>
    <w:p w14:paraId="79F03323" w14:textId="77777777" w:rsidR="00C77646" w:rsidRPr="008101AE" w:rsidRDefault="00C77646" w:rsidP="00C77646">
      <w:pPr>
        <w:spacing w:line="240" w:lineRule="auto"/>
        <w:jc w:val="left"/>
        <w:rPr>
          <w:rtl/>
          <w:lang w:bidi="fa-IR"/>
        </w:rPr>
      </w:pPr>
    </w:p>
    <w:p w14:paraId="0EE6D1E9" w14:textId="77777777" w:rsidR="00C77646" w:rsidRPr="008101AE" w:rsidRDefault="00C77646" w:rsidP="00C77646">
      <w:pPr>
        <w:spacing w:line="240" w:lineRule="auto"/>
        <w:jc w:val="left"/>
        <w:rPr>
          <w:rtl/>
          <w:lang w:bidi="fa-IR"/>
        </w:rPr>
      </w:pPr>
    </w:p>
    <w:p w14:paraId="480F856D" w14:textId="77777777" w:rsidR="00C77646" w:rsidRPr="008101AE" w:rsidRDefault="00C77646" w:rsidP="00C77646">
      <w:pPr>
        <w:spacing w:line="240" w:lineRule="auto"/>
        <w:jc w:val="left"/>
        <w:rPr>
          <w:rtl/>
          <w:lang w:bidi="fa-IR"/>
        </w:rPr>
      </w:pPr>
    </w:p>
    <w:p w14:paraId="167E7FC4" w14:textId="77777777" w:rsidR="00C77646" w:rsidRPr="008101AE" w:rsidRDefault="00C77646" w:rsidP="00C77646">
      <w:pPr>
        <w:spacing w:line="240" w:lineRule="auto"/>
        <w:jc w:val="left"/>
        <w:rPr>
          <w:rtl/>
          <w:lang w:bidi="fa-IR"/>
        </w:rPr>
      </w:pPr>
    </w:p>
    <w:p w14:paraId="0DF83B87" w14:textId="77777777" w:rsidR="000C636C" w:rsidRPr="008101AE" w:rsidRDefault="00C77646" w:rsidP="00C77646">
      <w:pPr>
        <w:spacing w:line="240" w:lineRule="auto"/>
        <w:jc w:val="left"/>
        <w:rPr>
          <w:rtl/>
          <w:lang w:bidi="fa-IR"/>
        </w:rPr>
      </w:pPr>
      <w:r w:rsidRPr="008101AE">
        <w:drawing>
          <wp:inline distT="0" distB="0" distL="0" distR="0" wp14:anchorId="62931880" wp14:editId="401FDDDC">
            <wp:extent cx="5505450" cy="4648200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105BCD" w14:textId="77777777" w:rsidR="002117AC" w:rsidRPr="008101AE" w:rsidRDefault="002117AC" w:rsidP="00834D66">
      <w:pPr>
        <w:pStyle w:val="Heading6"/>
      </w:pPr>
    </w:p>
    <w:p w14:paraId="199E6BF7" w14:textId="77777777" w:rsidR="00F5703B" w:rsidRPr="008101AE" w:rsidRDefault="002117AC" w:rsidP="00834D66">
      <w:pPr>
        <w:pStyle w:val="Heading6"/>
        <w:rPr>
          <w:rtl/>
        </w:rPr>
      </w:pPr>
      <w:r w:rsidRPr="008101AE">
        <w:rPr>
          <w:rFonts w:hint="cs"/>
          <w:rtl/>
        </w:rPr>
        <w:lastRenderedPageBreak/>
        <w:t>چکيده</w:t>
      </w:r>
    </w:p>
    <w:p w14:paraId="6DA0A7D0" w14:textId="714EB62B" w:rsidR="0077587B" w:rsidRPr="008101AE" w:rsidRDefault="00B20DDD" w:rsidP="00B20DDD">
      <w:pPr>
        <w:pStyle w:val="NewParagraph"/>
        <w:rPr>
          <w:rtl/>
          <w:lang w:bidi="fa-IR"/>
        </w:rPr>
      </w:pPr>
      <w:r w:rsidRPr="008101AE">
        <w:rPr>
          <w:rtl/>
          <w:lang w:bidi="fa-IR"/>
        </w:rPr>
        <w:t>ا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ن</w:t>
      </w:r>
      <w:r w:rsidRPr="008101AE">
        <w:rPr>
          <w:rtl/>
          <w:lang w:bidi="fa-IR"/>
        </w:rPr>
        <w:t xml:space="preserve"> </w:t>
      </w:r>
      <w:r w:rsidRPr="008101AE">
        <w:rPr>
          <w:rFonts w:hint="cs"/>
          <w:rtl/>
          <w:lang w:bidi="fa-IR"/>
        </w:rPr>
        <w:t>پروژه</w:t>
      </w:r>
      <w:r w:rsidRPr="008101AE">
        <w:rPr>
          <w:rtl/>
          <w:lang w:bidi="fa-IR"/>
        </w:rPr>
        <w:t xml:space="preserve"> به بررس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مدل‌ساز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،</w:t>
      </w:r>
      <w:r w:rsidRPr="008101AE">
        <w:rPr>
          <w:rtl/>
          <w:lang w:bidi="fa-IR"/>
        </w:rPr>
        <w:t xml:space="preserve"> </w:t>
      </w:r>
      <w:r w:rsidRPr="008101AE">
        <w:rPr>
          <w:rFonts w:hint="cs"/>
          <w:rtl/>
          <w:lang w:bidi="fa-IR"/>
        </w:rPr>
        <w:t xml:space="preserve">تعیین فضای حالت </w:t>
      </w:r>
      <w:r w:rsidRPr="008101AE">
        <w:rPr>
          <w:rtl/>
          <w:lang w:bidi="fa-IR"/>
        </w:rPr>
        <w:t>و طراح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کنترل‌کننده برا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س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ستم</w:t>
      </w:r>
      <w:r w:rsidRPr="008101AE">
        <w:rPr>
          <w:rtl/>
          <w:lang w:bidi="fa-IR"/>
        </w:rPr>
        <w:t xml:space="preserve"> ارابه-پاندول (</w:t>
      </w:r>
      <w:r w:rsidRPr="008101AE">
        <w:rPr>
          <w:lang w:bidi="fa-IR"/>
        </w:rPr>
        <w:t>Cart-Pole</w:t>
      </w:r>
      <w:r w:rsidRPr="008101AE">
        <w:rPr>
          <w:rtl/>
          <w:lang w:bidi="fa-IR"/>
        </w:rPr>
        <w:t>) م</w:t>
      </w:r>
      <w:r w:rsidRPr="008101AE">
        <w:rPr>
          <w:rFonts w:hint="cs"/>
          <w:rtl/>
          <w:lang w:bidi="fa-IR"/>
        </w:rPr>
        <w:t>ی‌</w:t>
      </w:r>
      <w:r w:rsidRPr="008101AE">
        <w:rPr>
          <w:rFonts w:hint="eastAsia"/>
          <w:rtl/>
          <w:lang w:bidi="fa-IR"/>
        </w:rPr>
        <w:t>پردازد</w:t>
      </w:r>
      <w:r w:rsidRPr="008101AE">
        <w:rPr>
          <w:rtl/>
          <w:lang w:bidi="fa-IR"/>
        </w:rPr>
        <w:t xml:space="preserve"> که س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ستم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غ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رخط</w:t>
      </w:r>
      <w:r w:rsidRPr="008101AE">
        <w:rPr>
          <w:rFonts w:hint="cs"/>
          <w:rtl/>
          <w:lang w:bidi="fa-IR"/>
        </w:rPr>
        <w:t>ی و</w:t>
      </w:r>
      <w:r w:rsidRPr="008101AE">
        <w:rPr>
          <w:rtl/>
          <w:lang w:bidi="fa-IR"/>
        </w:rPr>
        <w:t xml:space="preserve"> ناپا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دار</w:t>
      </w:r>
      <w:r w:rsidRPr="008101AE">
        <w:rPr>
          <w:rtl/>
          <w:lang w:bidi="fa-IR"/>
        </w:rPr>
        <w:t xml:space="preserve"> است. ابتدا معادلات حرکت با استفاده از روش لاگرانژ استخراج شده و سپس مدل غ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رخط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از طر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ق</w:t>
      </w:r>
      <w:r w:rsidRPr="008101AE">
        <w:rPr>
          <w:rtl/>
          <w:lang w:bidi="fa-IR"/>
        </w:rPr>
        <w:t xml:space="preserve"> روش‌</w:t>
      </w:r>
      <w:r w:rsidRPr="008101AE">
        <w:rPr>
          <w:rFonts w:hint="cs"/>
          <w:rtl/>
          <w:lang w:bidi="fa-IR"/>
        </w:rPr>
        <w:t xml:space="preserve"> </w:t>
      </w:r>
      <w:r w:rsidRPr="008101AE">
        <w:rPr>
          <w:rtl/>
          <w:lang w:bidi="fa-IR"/>
        </w:rPr>
        <w:t>ژا</w:t>
      </w:r>
      <w:r w:rsidRPr="008101AE">
        <w:rPr>
          <w:rFonts w:hint="eastAsia"/>
          <w:rtl/>
          <w:lang w:bidi="fa-IR"/>
        </w:rPr>
        <w:t>کوب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ن</w:t>
      </w:r>
      <w:r w:rsidR="00A336F5" w:rsidRPr="008101AE">
        <w:rPr>
          <w:rFonts w:hint="cs"/>
          <w:rtl/>
          <w:lang w:bidi="fa-IR"/>
        </w:rPr>
        <w:t xml:space="preserve"> یا فرض‌های ساده کننده</w:t>
      </w:r>
      <w:r w:rsidRPr="008101AE">
        <w:rPr>
          <w:rtl/>
          <w:lang w:bidi="fa-IR"/>
        </w:rPr>
        <w:t xml:space="preserve"> خط</w:t>
      </w:r>
      <w:r w:rsidRPr="008101AE">
        <w:rPr>
          <w:rFonts w:hint="cs"/>
          <w:rtl/>
          <w:lang w:bidi="fa-IR"/>
        </w:rPr>
        <w:t>ی‌</w:t>
      </w:r>
      <w:r w:rsidRPr="008101AE">
        <w:rPr>
          <w:rFonts w:hint="eastAsia"/>
          <w:rtl/>
          <w:lang w:bidi="fa-IR"/>
        </w:rPr>
        <w:t>ساز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شده است</w:t>
      </w:r>
      <w:r w:rsidR="002C55E0" w:rsidRPr="008101AE">
        <w:rPr>
          <w:rFonts w:hint="cs"/>
          <w:rtl/>
          <w:lang w:bidi="fa-IR"/>
        </w:rPr>
        <w:t>.</w:t>
      </w:r>
      <w:r w:rsidRPr="008101AE">
        <w:rPr>
          <w:rFonts w:hint="cs"/>
          <w:rtl/>
          <w:lang w:bidi="fa-IR"/>
        </w:rPr>
        <w:t xml:space="preserve"> </w:t>
      </w:r>
      <w:r w:rsidRPr="008101AE">
        <w:rPr>
          <w:rtl/>
          <w:lang w:bidi="fa-IR"/>
        </w:rPr>
        <w:t>برا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کنترل و پا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دارساز</w:t>
      </w:r>
      <w:r w:rsidRPr="008101AE">
        <w:rPr>
          <w:rFonts w:hint="cs"/>
          <w:rtl/>
          <w:lang w:bidi="fa-IR"/>
        </w:rPr>
        <w:t>ی</w:t>
      </w:r>
      <w:r w:rsidRPr="008101AE">
        <w:rPr>
          <w:rtl/>
          <w:lang w:bidi="fa-IR"/>
        </w:rPr>
        <w:t xml:space="preserve"> س</w:t>
      </w:r>
      <w:r w:rsidRPr="008101AE">
        <w:rPr>
          <w:rFonts w:hint="cs"/>
          <w:rtl/>
          <w:lang w:bidi="fa-IR"/>
        </w:rPr>
        <w:t>ی</w:t>
      </w:r>
      <w:r w:rsidRPr="008101AE">
        <w:rPr>
          <w:rFonts w:hint="eastAsia"/>
          <w:rtl/>
          <w:lang w:bidi="fa-IR"/>
        </w:rPr>
        <w:t>ستم</w:t>
      </w:r>
      <w:r w:rsidRPr="008101AE">
        <w:rPr>
          <w:rtl/>
          <w:lang w:bidi="fa-IR"/>
        </w:rPr>
        <w:t xml:space="preserve"> </w:t>
      </w:r>
      <w:r w:rsidRPr="008101AE">
        <w:rPr>
          <w:rFonts w:hint="cs"/>
          <w:rtl/>
          <w:lang w:bidi="fa-IR"/>
        </w:rPr>
        <w:t xml:space="preserve">ابتدا </w:t>
      </w:r>
      <w:r w:rsidRPr="008101AE">
        <w:rPr>
          <w:rtl/>
          <w:lang w:bidi="fa-IR"/>
        </w:rPr>
        <w:t xml:space="preserve">از </w:t>
      </w:r>
      <w:r w:rsidRPr="008101AE">
        <w:rPr>
          <w:rFonts w:hint="cs"/>
          <w:rtl/>
          <w:lang w:bidi="fa-IR"/>
        </w:rPr>
        <w:t xml:space="preserve">روش </w:t>
      </w:r>
      <w:r w:rsidRPr="008101AE">
        <w:rPr>
          <w:lang w:bidi="fa-IR"/>
        </w:rPr>
        <w:t>PID</w:t>
      </w:r>
      <w:r w:rsidRPr="008101AE">
        <w:rPr>
          <w:rtl/>
          <w:lang w:bidi="fa-IR"/>
        </w:rPr>
        <w:t xml:space="preserve"> استفاده شده است</w:t>
      </w:r>
      <w:r w:rsidRPr="008101AE">
        <w:rPr>
          <w:rFonts w:hint="cs"/>
          <w:rtl/>
          <w:lang w:bidi="fa-IR"/>
        </w:rPr>
        <w:t>. در مرحله بعد ...</w:t>
      </w:r>
    </w:p>
    <w:p w14:paraId="4752C289" w14:textId="77777777" w:rsidR="00F5703B" w:rsidRPr="008101AE" w:rsidRDefault="00F5703B" w:rsidP="007A3DB0">
      <w:pPr>
        <w:rPr>
          <w:rtl/>
        </w:rPr>
      </w:pPr>
    </w:p>
    <w:p w14:paraId="4CFDD1DE" w14:textId="7405D773" w:rsidR="0092230C" w:rsidRPr="008101AE" w:rsidRDefault="0077587B" w:rsidP="007A3DB0">
      <w:r w:rsidRPr="008101AE">
        <w:rPr>
          <w:rStyle w:val="LabelCharChar"/>
          <w:rFonts w:hint="cs"/>
          <w:rtl/>
        </w:rPr>
        <w:t>کليد واژه:</w:t>
      </w:r>
      <w:r w:rsidRPr="008101AE">
        <w:rPr>
          <w:rFonts w:hint="cs"/>
          <w:rtl/>
        </w:rPr>
        <w:t xml:space="preserve"> </w:t>
      </w:r>
      <w:r w:rsidR="00B20DDD" w:rsidRPr="008101AE">
        <w:t>cart-pole</w:t>
      </w:r>
      <w:r w:rsidR="00B20DDD" w:rsidRPr="008101AE">
        <w:rPr>
          <w:lang w:bidi="fa-IR"/>
        </w:rPr>
        <w:t xml:space="preserve">, state space, PID, </w:t>
      </w:r>
      <w:r w:rsidR="00966851" w:rsidRPr="008101AE">
        <w:rPr>
          <w:lang w:bidi="fa-IR"/>
        </w:rPr>
        <w:t xml:space="preserve">Modern Control Theory, </w:t>
      </w:r>
      <w:r w:rsidR="002C55E0" w:rsidRPr="008101AE">
        <w:rPr>
          <w:rFonts w:hint="cs"/>
          <w:rtl/>
        </w:rPr>
        <w:t>.</w:t>
      </w:r>
    </w:p>
    <w:p w14:paraId="40691228" w14:textId="77777777" w:rsidR="0092230C" w:rsidRPr="008101AE" w:rsidRDefault="0092230C" w:rsidP="002C55E0">
      <w:pPr>
        <w:rPr>
          <w:lang w:bidi="fa-IR"/>
        </w:rPr>
      </w:pPr>
    </w:p>
    <w:p w14:paraId="19EA6093" w14:textId="77777777" w:rsidR="0092230C" w:rsidRPr="008101AE" w:rsidRDefault="0092230C" w:rsidP="002C55E0">
      <w:pPr>
        <w:rPr>
          <w:lang w:bidi="fa-IR"/>
        </w:rPr>
        <w:sectPr w:rsidR="0092230C" w:rsidRPr="008101AE" w:rsidSect="008A502C">
          <w:footerReference w:type="even" r:id="rId10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/>
          <w:cols w:space="720"/>
          <w:bidi/>
          <w:rtlGutter/>
          <w:docGrid w:linePitch="360"/>
        </w:sectPr>
      </w:pPr>
    </w:p>
    <w:p w14:paraId="4F87AB49" w14:textId="77777777" w:rsidR="004174CD" w:rsidRPr="008101AE" w:rsidRDefault="004174CD" w:rsidP="00834D66">
      <w:pPr>
        <w:pStyle w:val="Heading6"/>
        <w:rPr>
          <w:rtl/>
        </w:rPr>
      </w:pPr>
      <w:r w:rsidRPr="008101AE">
        <w:rPr>
          <w:rFonts w:hint="cs"/>
          <w:rtl/>
        </w:rPr>
        <w:lastRenderedPageBreak/>
        <w:t>فهرست مطالب</w:t>
      </w:r>
    </w:p>
    <w:p w14:paraId="22C2FF17" w14:textId="77777777" w:rsidR="004174CD" w:rsidRPr="008101AE" w:rsidRDefault="004174CD" w:rsidP="005E579E">
      <w:pPr>
        <w:pStyle w:val="TOCTable"/>
      </w:pPr>
      <w:r w:rsidRPr="008101AE">
        <w:rPr>
          <w:rFonts w:hint="cs"/>
          <w:rtl/>
        </w:rPr>
        <w:t>عنوان</w:t>
      </w:r>
      <w:r w:rsidRPr="008101AE">
        <w:rPr>
          <w:rFonts w:hint="cs"/>
          <w:rtl/>
        </w:rPr>
        <w:tab/>
        <w:t>صفحه</w:t>
      </w:r>
    </w:p>
    <w:p w14:paraId="424D690A" w14:textId="0AF13F37" w:rsidR="00B073F0" w:rsidRDefault="009D081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r w:rsidRPr="008101AE">
        <w:rPr>
          <w:rtl/>
        </w:rPr>
        <w:fldChar w:fldCharType="begin"/>
      </w:r>
      <w:r w:rsidR="00104D13" w:rsidRPr="008101AE">
        <w:rPr>
          <w:rtl/>
        </w:rPr>
        <w:instrText xml:space="preserve"> </w:instrText>
      </w:r>
      <w:r w:rsidR="00104D13" w:rsidRPr="008101AE">
        <w:rPr>
          <w:rFonts w:hint="cs"/>
        </w:rPr>
        <w:instrText>TOC</w:instrText>
      </w:r>
      <w:r w:rsidR="00104D13" w:rsidRPr="008101AE">
        <w:rPr>
          <w:rFonts w:hint="cs"/>
          <w:rtl/>
        </w:rPr>
        <w:instrText xml:space="preserve"> \</w:instrText>
      </w:r>
      <w:r w:rsidR="00104D13" w:rsidRPr="008101AE">
        <w:rPr>
          <w:rFonts w:hint="cs"/>
        </w:rPr>
        <w:instrText>o "1-4" \h \z \u</w:instrText>
      </w:r>
      <w:r w:rsidR="00104D13" w:rsidRPr="008101AE">
        <w:rPr>
          <w:rtl/>
        </w:rPr>
        <w:instrText xml:space="preserve"> </w:instrText>
      </w:r>
      <w:r w:rsidRPr="008101AE">
        <w:rPr>
          <w:rtl/>
        </w:rPr>
        <w:fldChar w:fldCharType="separate"/>
      </w:r>
      <w:hyperlink w:anchor="_Toc222493009" w:history="1">
        <w:r w:rsidR="00B073F0" w:rsidRPr="00615657">
          <w:rPr>
            <w:rStyle w:val="Hyperlink"/>
            <w:rFonts w:hint="eastAsia"/>
            <w:rtl/>
          </w:rPr>
          <w:t>مقدمه</w:t>
        </w:r>
        <w:r w:rsidR="00B073F0">
          <w:rPr>
            <w:webHidden/>
            <w:rtl/>
          </w:rPr>
          <w:tab/>
        </w:r>
        <w:r w:rsidR="00B073F0">
          <w:rPr>
            <w:webHidden/>
            <w:rtl/>
          </w:rPr>
          <w:fldChar w:fldCharType="begin"/>
        </w:r>
        <w:r w:rsidR="00B073F0">
          <w:rPr>
            <w:webHidden/>
            <w:rtl/>
          </w:rPr>
          <w:instrText xml:space="preserve"> </w:instrText>
        </w:r>
        <w:r w:rsidR="00B073F0">
          <w:rPr>
            <w:webHidden/>
          </w:rPr>
          <w:instrText>PAGEREF</w:instrText>
        </w:r>
        <w:r w:rsidR="00B073F0">
          <w:rPr>
            <w:webHidden/>
            <w:rtl/>
          </w:rPr>
          <w:instrText xml:space="preserve"> _</w:instrText>
        </w:r>
        <w:r w:rsidR="00B073F0">
          <w:rPr>
            <w:webHidden/>
          </w:rPr>
          <w:instrText>Toc222493009 \h</w:instrText>
        </w:r>
        <w:r w:rsidR="00B073F0">
          <w:rPr>
            <w:webHidden/>
            <w:rtl/>
          </w:rPr>
          <w:instrText xml:space="preserve"> </w:instrText>
        </w:r>
        <w:r w:rsidR="00B073F0">
          <w:rPr>
            <w:webHidden/>
            <w:rtl/>
          </w:rPr>
        </w:r>
        <w:r w:rsidR="00B073F0"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1</w:t>
        </w:r>
        <w:r w:rsidR="00B073F0">
          <w:rPr>
            <w:webHidden/>
            <w:rtl/>
          </w:rPr>
          <w:fldChar w:fldCharType="end"/>
        </w:r>
      </w:hyperlink>
    </w:p>
    <w:p w14:paraId="2EC38956" w14:textId="37ECB1F9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10" w:history="1">
        <w:r w:rsidRPr="00615657">
          <w:rPr>
            <w:rStyle w:val="Hyperlink"/>
            <w:rtl/>
          </w:rPr>
          <w:t>1-1-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تشر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ح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مساله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1</w:t>
        </w:r>
        <w:r>
          <w:rPr>
            <w:webHidden/>
            <w:rtl/>
          </w:rPr>
          <w:fldChar w:fldCharType="end"/>
        </w:r>
      </w:hyperlink>
    </w:p>
    <w:p w14:paraId="1E7886E1" w14:textId="21E6D4C1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11" w:history="1">
        <w:r w:rsidRPr="00615657">
          <w:rPr>
            <w:rStyle w:val="Hyperlink"/>
            <w:rtl/>
          </w:rPr>
          <w:t>1-2-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اهداف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پروژه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</w:t>
        </w:r>
        <w:r>
          <w:rPr>
            <w:webHidden/>
            <w:rtl/>
          </w:rPr>
          <w:fldChar w:fldCharType="end"/>
        </w:r>
      </w:hyperlink>
    </w:p>
    <w:p w14:paraId="10DB2907" w14:textId="5D3A96E7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12" w:history="1">
        <w:r w:rsidRPr="00615657">
          <w:rPr>
            <w:rStyle w:val="Hyperlink"/>
          </w:rPr>
          <w:t>1-3-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مراحل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و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ابزارها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استفاده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شده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42C1A95D" w14:textId="67CC82BF" w:rsidR="00B073F0" w:rsidRDefault="00B073F0">
      <w:pPr>
        <w:pStyle w:val="TOC1"/>
        <w:tabs>
          <w:tab w:val="left" w:pos="1727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22493013" w:history="1">
        <w:r w:rsidRPr="00615657">
          <w:rPr>
            <w:rStyle w:val="Hyperlink"/>
            <w:rFonts w:hint="eastAsia"/>
            <w:rtl/>
          </w:rPr>
          <w:t>فصل</w:t>
        </w:r>
        <w:r w:rsidRPr="00615657">
          <w:rPr>
            <w:rStyle w:val="Hyperlink"/>
            <w:rtl/>
          </w:rPr>
          <w:t xml:space="preserve"> 2-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مدل‌ساز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ستم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1A8B3AFD" w14:textId="1D09EE54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14" w:history="1">
        <w:r w:rsidRPr="00615657">
          <w:rPr>
            <w:rStyle w:val="Hyperlink"/>
            <w:rtl/>
          </w:rPr>
          <w:t>2-1-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استخراج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معادلات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و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روابط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6A62CC75" w14:textId="68F676B8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15" w:history="1">
        <w:r w:rsidRPr="00615657">
          <w:rPr>
            <w:rStyle w:val="Hyperlink"/>
            <w:rtl/>
          </w:rPr>
          <w:t>2-2-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خط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ساز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ستم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6B4A8875" w14:textId="627BE1DD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16" w:history="1">
        <w:r w:rsidRPr="00615657">
          <w:rPr>
            <w:rStyle w:val="Hyperlink"/>
            <w:rtl/>
          </w:rPr>
          <w:t>2-2-1-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خط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ساز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استفاده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از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فرض‌ها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ساده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کننده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7</w:t>
        </w:r>
        <w:r>
          <w:rPr>
            <w:webHidden/>
            <w:rtl/>
          </w:rPr>
          <w:fldChar w:fldCharType="end"/>
        </w:r>
      </w:hyperlink>
    </w:p>
    <w:p w14:paraId="2561D62F" w14:textId="7808FADC" w:rsidR="00B073F0" w:rsidRDefault="00B073F0">
      <w:pPr>
        <w:pStyle w:val="TOC3"/>
        <w:tabs>
          <w:tab w:val="left" w:pos="2232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17" w:history="1">
        <w:r w:rsidRPr="00615657">
          <w:rPr>
            <w:rStyle w:val="Hyperlink"/>
          </w:rPr>
          <w:t>2-2-2-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خط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ساز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استفاده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از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ماتر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ژاکوب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35628F48" w14:textId="30A39CDC" w:rsidR="00B073F0" w:rsidRDefault="00B073F0">
      <w:pPr>
        <w:pStyle w:val="TOC1"/>
        <w:tabs>
          <w:tab w:val="left" w:pos="1727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22493018" w:history="1">
        <w:r w:rsidRPr="00615657">
          <w:rPr>
            <w:rStyle w:val="Hyperlink"/>
            <w:rFonts w:hint="eastAsia"/>
            <w:rtl/>
          </w:rPr>
          <w:t>فصل</w:t>
        </w:r>
        <w:r w:rsidRPr="00615657">
          <w:rPr>
            <w:rStyle w:val="Hyperlink"/>
            <w:rtl/>
          </w:rPr>
          <w:t xml:space="preserve"> 3-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طراح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کنترلگر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211F9E91" w14:textId="248529E3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19" w:history="1">
        <w:r w:rsidRPr="00615657">
          <w:rPr>
            <w:rStyle w:val="Hyperlink"/>
            <w:rtl/>
          </w:rPr>
          <w:t>3-1-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مقدمه</w:t>
        </w:r>
        <w:r>
          <w:rPr>
            <w:webHidden/>
            <w:rtl/>
          </w:rPr>
          <w:tab/>
        </w:r>
        <w:r>
          <w:rPr>
            <w:rFonts w:hint="cs"/>
            <w:webHidden/>
            <w:rtl/>
          </w:rPr>
          <w:t>........................................................................................................................................................</w:t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Toc222493019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5512D93F" w14:textId="006FD556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20" w:history="1">
        <w:r w:rsidRPr="00615657">
          <w:rPr>
            <w:rStyle w:val="Hyperlink"/>
            <w:rtl/>
          </w:rPr>
          <w:t>3-2-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طراح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کنترلگر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</w:rPr>
          <w:t>PID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در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متلب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4F25250C" w14:textId="0FFB5FB9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1" w:history="1">
        <w:r w:rsidRPr="00615657">
          <w:rPr>
            <w:rStyle w:val="Hyperlink"/>
            <w:rtl/>
            <w:lang w:bidi="fa-IR"/>
          </w:rPr>
          <w:t>3-2-1-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ورود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ثابت</w:t>
        </w:r>
        <w:r>
          <w:rPr>
            <w:rStyle w:val="Hyperlink"/>
            <w:rFonts w:hint="cs"/>
            <w:rtl/>
            <w:lang w:bidi="fa-IR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5F0B0B0F" w14:textId="7B929BEA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2" w:history="1">
        <w:r w:rsidRPr="00615657">
          <w:rPr>
            <w:rStyle w:val="Hyperlink"/>
            <w:rtl/>
            <w:lang w:bidi="fa-IR"/>
          </w:rPr>
          <w:t>3-2-2-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ورود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پله</w:t>
        </w:r>
        <w:r>
          <w:rPr>
            <w:rStyle w:val="Hyperlink"/>
            <w:rFonts w:hint="cs"/>
            <w:rtl/>
            <w:lang w:bidi="fa-IR"/>
          </w:rPr>
          <w:t>....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12</w:t>
        </w:r>
        <w:r>
          <w:rPr>
            <w:webHidden/>
            <w:rtl/>
          </w:rPr>
          <w:fldChar w:fldCharType="end"/>
        </w:r>
      </w:hyperlink>
    </w:p>
    <w:p w14:paraId="45B42626" w14:textId="05EC45BF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3" w:history="1">
        <w:r w:rsidRPr="00615657">
          <w:rPr>
            <w:rStyle w:val="Hyperlink"/>
            <w:rtl/>
            <w:lang w:bidi="fa-IR"/>
          </w:rPr>
          <w:t>3-2-3-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ورود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ش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ب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ثابت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2B2868A2" w14:textId="2CBE7C39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4" w:history="1">
        <w:r w:rsidRPr="00615657">
          <w:rPr>
            <w:rStyle w:val="Hyperlink"/>
            <w:rtl/>
            <w:lang w:bidi="fa-IR"/>
          </w:rPr>
          <w:t>3-2-4-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ورود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ضربه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15</w:t>
        </w:r>
        <w:r>
          <w:rPr>
            <w:webHidden/>
            <w:rtl/>
          </w:rPr>
          <w:fldChar w:fldCharType="end"/>
        </w:r>
      </w:hyperlink>
    </w:p>
    <w:p w14:paraId="4842C6BF" w14:textId="6644D7BF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5" w:history="1">
        <w:r w:rsidRPr="00615657">
          <w:rPr>
            <w:rStyle w:val="Hyperlink"/>
            <w:rtl/>
            <w:lang w:bidi="fa-IR"/>
          </w:rPr>
          <w:t>3-2-5-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شرا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ط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اول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ه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بدون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ورود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16</w:t>
        </w:r>
        <w:r>
          <w:rPr>
            <w:webHidden/>
            <w:rtl/>
          </w:rPr>
          <w:fldChar w:fldCharType="end"/>
        </w:r>
      </w:hyperlink>
    </w:p>
    <w:p w14:paraId="44CF7A8F" w14:textId="28F865D7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6" w:history="1">
        <w:r w:rsidRPr="00615657">
          <w:rPr>
            <w:rStyle w:val="Hyperlink"/>
            <w:rtl/>
            <w:lang w:bidi="fa-IR"/>
          </w:rPr>
          <w:t>3-2-6-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طراح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بلوک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س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مول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نک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در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شرا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ط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خط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شده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18</w:t>
        </w:r>
        <w:r>
          <w:rPr>
            <w:webHidden/>
            <w:rtl/>
          </w:rPr>
          <w:fldChar w:fldCharType="end"/>
        </w:r>
      </w:hyperlink>
    </w:p>
    <w:p w14:paraId="669D8C60" w14:textId="0F4D8207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27" w:history="1">
        <w:r w:rsidRPr="00615657">
          <w:rPr>
            <w:rStyle w:val="Hyperlink"/>
            <w:rtl/>
          </w:rPr>
          <w:t>3-3-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نما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ش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رفتار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ستم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استفاده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از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</w:rPr>
          <w:t>simscape multibody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18</w:t>
        </w:r>
        <w:r>
          <w:rPr>
            <w:webHidden/>
            <w:rtl/>
          </w:rPr>
          <w:fldChar w:fldCharType="end"/>
        </w:r>
      </w:hyperlink>
    </w:p>
    <w:p w14:paraId="451F2334" w14:textId="33B4EB40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8" w:history="1">
        <w:r w:rsidRPr="00615657">
          <w:rPr>
            <w:rStyle w:val="Hyperlink"/>
            <w:rtl/>
            <w:lang w:bidi="fa-IR"/>
          </w:rPr>
          <w:t>3-3-1-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طراح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در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نرم‌افزار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سال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دوورکس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19</w:t>
        </w:r>
        <w:r>
          <w:rPr>
            <w:webHidden/>
            <w:rtl/>
          </w:rPr>
          <w:fldChar w:fldCharType="end"/>
        </w:r>
      </w:hyperlink>
    </w:p>
    <w:p w14:paraId="5696640C" w14:textId="43473988" w:rsidR="00B073F0" w:rsidRDefault="00B073F0">
      <w:pPr>
        <w:pStyle w:val="TOC3"/>
        <w:tabs>
          <w:tab w:val="left" w:pos="2232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29" w:history="1">
        <w:r w:rsidRPr="00615657">
          <w:rPr>
            <w:rStyle w:val="Hyperlink"/>
            <w:lang w:bidi="fa-IR"/>
          </w:rPr>
          <w:t>3-3-2-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کنترل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در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متلب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lang w:bidi="fa-IR"/>
          </w:rPr>
          <w:t>simscape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Toc222493029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19</w:t>
        </w:r>
        <w:r>
          <w:rPr>
            <w:webHidden/>
            <w:rtl/>
          </w:rPr>
          <w:fldChar w:fldCharType="end"/>
        </w:r>
      </w:hyperlink>
    </w:p>
    <w:p w14:paraId="6288F840" w14:textId="54BA693F" w:rsidR="00B073F0" w:rsidRDefault="00B073F0">
      <w:pPr>
        <w:pStyle w:val="TOC1"/>
        <w:tabs>
          <w:tab w:val="left" w:pos="1727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22493030" w:history="1">
        <w:r w:rsidRPr="00615657">
          <w:rPr>
            <w:rStyle w:val="Hyperlink"/>
            <w:rFonts w:hint="eastAsia"/>
            <w:rtl/>
          </w:rPr>
          <w:t>فصل</w:t>
        </w:r>
        <w:r w:rsidRPr="00615657">
          <w:rPr>
            <w:rStyle w:val="Hyperlink"/>
            <w:rtl/>
          </w:rPr>
          <w:t xml:space="preserve"> 4-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فاز</w:t>
        </w:r>
        <w:r w:rsidRPr="00615657">
          <w:rPr>
            <w:rStyle w:val="Hyperlink"/>
            <w:rtl/>
          </w:rPr>
          <w:t xml:space="preserve"> 2 </w:t>
        </w:r>
        <w:r w:rsidRPr="00615657">
          <w:rPr>
            <w:rStyle w:val="Hyperlink"/>
            <w:rFonts w:hint="eastAsia"/>
            <w:rtl/>
          </w:rPr>
          <w:t>پروژه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21</w:t>
        </w:r>
        <w:r>
          <w:rPr>
            <w:webHidden/>
            <w:rtl/>
          </w:rPr>
          <w:fldChar w:fldCharType="end"/>
        </w:r>
      </w:hyperlink>
    </w:p>
    <w:p w14:paraId="3BA88B90" w14:textId="3F94B36E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1" w:history="1">
        <w:r w:rsidRPr="00615657">
          <w:rPr>
            <w:rStyle w:val="Hyperlink"/>
            <w:rtl/>
          </w:rPr>
          <w:t>4-1-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مقدمه</w:t>
        </w:r>
        <w:r>
          <w:rPr>
            <w:webHidden/>
            <w:rtl/>
          </w:rPr>
          <w:tab/>
        </w:r>
        <w:r>
          <w:rPr>
            <w:rFonts w:hint="cs"/>
            <w:webHidden/>
            <w:rtl/>
          </w:rPr>
          <w:t>....................................................................................................................................................</w:t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21</w:t>
        </w:r>
        <w:r>
          <w:rPr>
            <w:webHidden/>
            <w:rtl/>
          </w:rPr>
          <w:fldChar w:fldCharType="end"/>
        </w:r>
      </w:hyperlink>
    </w:p>
    <w:p w14:paraId="4BFEE4C2" w14:textId="107B7499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2" w:history="1">
        <w:r w:rsidRPr="00615657">
          <w:rPr>
            <w:rStyle w:val="Hyperlink"/>
            <w:rtl/>
          </w:rPr>
          <w:t>4-2-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بررس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کنترل‌پذ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ر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و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رو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ت‌پذ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ر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ستم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21</w:t>
        </w:r>
        <w:r>
          <w:rPr>
            <w:webHidden/>
            <w:rtl/>
          </w:rPr>
          <w:fldChar w:fldCharType="end"/>
        </w:r>
      </w:hyperlink>
    </w:p>
    <w:p w14:paraId="0C9AD154" w14:textId="60BDF609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33" w:history="1">
        <w:r w:rsidRPr="00615657">
          <w:rPr>
            <w:rStyle w:val="Hyperlink"/>
            <w:rtl/>
            <w:lang w:bidi="fa-IR"/>
          </w:rPr>
          <w:t>4-2-1-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آزمون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lang w:bidi="fa-IR"/>
          </w:rPr>
          <w:t>PBH</w:t>
        </w:r>
        <w:r w:rsidRPr="00615657">
          <w:rPr>
            <w:rStyle w:val="Hyperlink"/>
            <w:rtl/>
            <w:lang w:bidi="fa-IR"/>
          </w:rPr>
          <w:t>:</w:t>
        </w:r>
        <w:r>
          <w:rPr>
            <w:rStyle w:val="Hyperlink"/>
            <w:rFonts w:hint="cs"/>
            <w:rtl/>
            <w:lang w:bidi="fa-IR"/>
          </w:rPr>
          <w:t>.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22</w:t>
        </w:r>
        <w:r>
          <w:rPr>
            <w:webHidden/>
            <w:rtl/>
          </w:rPr>
          <w:fldChar w:fldCharType="end"/>
        </w:r>
      </w:hyperlink>
    </w:p>
    <w:p w14:paraId="2A5D37BE" w14:textId="4B9D8DAB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4" w:history="1">
        <w:r w:rsidRPr="00615657">
          <w:rPr>
            <w:rStyle w:val="Hyperlink"/>
          </w:rPr>
          <w:t>4-3-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بررس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رويت‌پذ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ر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ستم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انتخاب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متغ</w:t>
        </w:r>
        <w:r w:rsidRPr="00615657">
          <w:rPr>
            <w:rStyle w:val="Hyperlink"/>
            <w:rFonts w:hint="cs"/>
            <w:rtl/>
          </w:rPr>
          <w:t>یی</w:t>
        </w:r>
        <w:r w:rsidRPr="00615657">
          <w:rPr>
            <w:rStyle w:val="Hyperlink"/>
            <w:rFonts w:hint="eastAsia"/>
            <w:rtl/>
          </w:rPr>
          <w:t>رها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مختلف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جهت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اندازه‌گ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ر</w:t>
        </w:r>
        <w:r w:rsidRPr="00615657">
          <w:rPr>
            <w:rStyle w:val="Hyperlink"/>
            <w:rFonts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24</w:t>
        </w:r>
        <w:r>
          <w:rPr>
            <w:webHidden/>
            <w:rtl/>
          </w:rPr>
          <w:fldChar w:fldCharType="end"/>
        </w:r>
      </w:hyperlink>
    </w:p>
    <w:p w14:paraId="55303EA7" w14:textId="0FA0E80B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5" w:history="1">
        <w:r w:rsidRPr="00615657">
          <w:rPr>
            <w:rStyle w:val="Hyperlink"/>
            <w:rtl/>
          </w:rPr>
          <w:t>4-4-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طراح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کنترلر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استفاده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از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ف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دبک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متغ</w:t>
        </w:r>
        <w:r w:rsidRPr="00615657">
          <w:rPr>
            <w:rStyle w:val="Hyperlink"/>
            <w:rFonts w:hint="cs"/>
            <w:rtl/>
          </w:rPr>
          <w:t>یی</w:t>
        </w:r>
        <w:r w:rsidRPr="00615657">
          <w:rPr>
            <w:rStyle w:val="Hyperlink"/>
            <w:rFonts w:hint="eastAsia"/>
            <w:rtl/>
          </w:rPr>
          <w:t>رها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حالت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24</w:t>
        </w:r>
        <w:r>
          <w:rPr>
            <w:webHidden/>
            <w:rtl/>
          </w:rPr>
          <w:fldChar w:fldCharType="end"/>
        </w:r>
      </w:hyperlink>
    </w:p>
    <w:p w14:paraId="36E06336" w14:textId="3BC452A0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6" w:history="1">
        <w:r w:rsidRPr="00615657">
          <w:rPr>
            <w:rStyle w:val="Hyperlink"/>
            <w:rtl/>
          </w:rPr>
          <w:t>4-5-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بررس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عملکرد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کنترلر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فضا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حالت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کنترلر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</w:rPr>
          <w:t>PID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26</w:t>
        </w:r>
        <w:r>
          <w:rPr>
            <w:webHidden/>
            <w:rtl/>
          </w:rPr>
          <w:fldChar w:fldCharType="end"/>
        </w:r>
      </w:hyperlink>
    </w:p>
    <w:p w14:paraId="594AE096" w14:textId="7AF49A01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7" w:history="1">
        <w:r w:rsidRPr="00615657">
          <w:rPr>
            <w:rStyle w:val="Hyperlink"/>
            <w:rtl/>
          </w:rPr>
          <w:t>4-6-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بررس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نت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جه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انتخاب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قطب‌ها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متفاوت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عملکرد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ستم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28</w:t>
        </w:r>
        <w:r>
          <w:rPr>
            <w:webHidden/>
            <w:rtl/>
          </w:rPr>
          <w:fldChar w:fldCharType="end"/>
        </w:r>
      </w:hyperlink>
    </w:p>
    <w:p w14:paraId="2896CFC2" w14:textId="647AF064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8" w:history="1">
        <w:r w:rsidRPr="00615657">
          <w:rPr>
            <w:rStyle w:val="Hyperlink"/>
            <w:rtl/>
          </w:rPr>
          <w:t>4-7-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کنترل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متغ</w:t>
        </w:r>
        <w:r w:rsidRPr="00615657">
          <w:rPr>
            <w:rStyle w:val="Hyperlink"/>
            <w:rFonts w:hint="cs"/>
            <w:rtl/>
          </w:rPr>
          <w:t>یی</w:t>
        </w:r>
        <w:r w:rsidRPr="00615657">
          <w:rPr>
            <w:rStyle w:val="Hyperlink"/>
            <w:rFonts w:hint="eastAsia"/>
            <w:rtl/>
          </w:rPr>
          <w:t>رها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خروج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جهت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رس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دن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هدف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دلخواه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29</w:t>
        </w:r>
        <w:r>
          <w:rPr>
            <w:webHidden/>
            <w:rtl/>
          </w:rPr>
          <w:fldChar w:fldCharType="end"/>
        </w:r>
      </w:hyperlink>
    </w:p>
    <w:p w14:paraId="3CAD0338" w14:textId="51A6E362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39" w:history="1">
        <w:r w:rsidRPr="00615657">
          <w:rPr>
            <w:rStyle w:val="Hyperlink"/>
            <w:rtl/>
          </w:rPr>
          <w:t>4-8-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تخم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ن‌گر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ل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ونبرگر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و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ل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ونبرگر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کاهش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افته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و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نرم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دو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و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</w:t>
        </w:r>
        <w:r w:rsidRPr="00615657">
          <w:rPr>
            <w:rStyle w:val="Hyperlink"/>
            <w:rFonts w:hint="cs"/>
            <w:rtl/>
          </w:rPr>
          <w:t>ی‌</w:t>
        </w:r>
        <w:r w:rsidRPr="00615657">
          <w:rPr>
            <w:rStyle w:val="Hyperlink"/>
            <w:rFonts w:hint="eastAsia"/>
            <w:rtl/>
          </w:rPr>
          <w:t>نها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خطا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رد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اب</w:t>
        </w:r>
        <w:r w:rsidRPr="00615657">
          <w:rPr>
            <w:rStyle w:val="Hyperlink"/>
            <w:rFonts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Toc222493039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31</w:t>
        </w:r>
        <w:r>
          <w:rPr>
            <w:webHidden/>
            <w:rtl/>
          </w:rPr>
          <w:fldChar w:fldCharType="end"/>
        </w:r>
      </w:hyperlink>
    </w:p>
    <w:p w14:paraId="54614898" w14:textId="383C2A6C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40" w:history="1">
        <w:r w:rsidRPr="00615657">
          <w:rPr>
            <w:rStyle w:val="Hyperlink"/>
            <w:rtl/>
            <w:lang w:bidi="fa-IR"/>
          </w:rPr>
          <w:t>4-8-1-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تخم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ن‌گر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کامل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lang w:bidi="fa-IR"/>
          </w:rPr>
          <w:t>(full-order)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انتگرال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31</w:t>
        </w:r>
        <w:r>
          <w:rPr>
            <w:webHidden/>
            <w:rtl/>
          </w:rPr>
          <w:fldChar w:fldCharType="end"/>
        </w:r>
      </w:hyperlink>
    </w:p>
    <w:p w14:paraId="332AD379" w14:textId="2C73069A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41" w:history="1">
        <w:r w:rsidRPr="00615657">
          <w:rPr>
            <w:rStyle w:val="Hyperlink"/>
            <w:rtl/>
            <w:lang w:bidi="fa-IR"/>
          </w:rPr>
          <w:t>4-8-2-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تخم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ن‌گر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کامل</w:t>
        </w:r>
        <w:r w:rsidRPr="00615657">
          <w:rPr>
            <w:rStyle w:val="Hyperlink"/>
            <w:rtl/>
            <w:lang w:bidi="fa-IR"/>
          </w:rPr>
          <w:t xml:space="preserve"> (</w:t>
        </w:r>
        <w:r w:rsidRPr="00615657">
          <w:rPr>
            <w:rStyle w:val="Hyperlink"/>
            <w:lang w:bidi="fa-IR"/>
          </w:rPr>
          <w:t>full-order</w:t>
        </w:r>
        <w:r w:rsidRPr="00615657">
          <w:rPr>
            <w:rStyle w:val="Hyperlink"/>
            <w:rtl/>
            <w:lang w:bidi="fa-IR"/>
          </w:rPr>
          <w:t xml:space="preserve">) </w:t>
        </w:r>
        <w:r w:rsidRPr="00615657">
          <w:rPr>
            <w:rStyle w:val="Hyperlink"/>
            <w:rFonts w:hint="eastAsia"/>
            <w:rtl/>
            <w:lang w:bidi="fa-IR"/>
          </w:rPr>
          <w:t>پ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ش‌فاز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استات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ک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31</w:t>
        </w:r>
        <w:r>
          <w:rPr>
            <w:webHidden/>
            <w:rtl/>
          </w:rPr>
          <w:fldChar w:fldCharType="end"/>
        </w:r>
      </w:hyperlink>
    </w:p>
    <w:p w14:paraId="0CFFA426" w14:textId="15609F82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42" w:history="1">
        <w:r w:rsidRPr="00615657">
          <w:rPr>
            <w:rStyle w:val="Hyperlink"/>
            <w:rtl/>
            <w:lang w:bidi="fa-IR"/>
          </w:rPr>
          <w:t>4-8-3-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تخم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ن‌گر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کاهش‌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افته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انتگرال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32</w:t>
        </w:r>
        <w:r>
          <w:rPr>
            <w:webHidden/>
            <w:rtl/>
          </w:rPr>
          <w:fldChar w:fldCharType="end"/>
        </w:r>
      </w:hyperlink>
    </w:p>
    <w:p w14:paraId="4648FB74" w14:textId="7E4DBCA4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43" w:history="1">
        <w:r w:rsidRPr="00615657">
          <w:rPr>
            <w:rStyle w:val="Hyperlink"/>
            <w:rtl/>
            <w:lang w:bidi="fa-IR"/>
          </w:rPr>
          <w:t>4-8-4-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تخم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ن‌گر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کاهش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افته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پ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ش‌فاز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استات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ک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32</w:t>
        </w:r>
        <w:r>
          <w:rPr>
            <w:webHidden/>
            <w:rtl/>
          </w:rPr>
          <w:fldChar w:fldCharType="end"/>
        </w:r>
      </w:hyperlink>
    </w:p>
    <w:p w14:paraId="78E36D13" w14:textId="5FB3FF2D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44" w:history="1">
        <w:r w:rsidRPr="00615657">
          <w:rPr>
            <w:rStyle w:val="Hyperlink"/>
            <w:rtl/>
          </w:rPr>
          <w:t>4-9-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بررس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مقاومت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ا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</w:rPr>
          <w:t>robustness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ستم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کنترل</w:t>
        </w:r>
        <w:r w:rsidRPr="00615657">
          <w:rPr>
            <w:rStyle w:val="Hyperlink"/>
            <w:rFonts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33</w:t>
        </w:r>
        <w:r>
          <w:rPr>
            <w:webHidden/>
            <w:rtl/>
          </w:rPr>
          <w:fldChar w:fldCharType="end"/>
        </w:r>
      </w:hyperlink>
    </w:p>
    <w:p w14:paraId="47DC6D3C" w14:textId="2460BAB4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45" w:history="1">
        <w:r w:rsidRPr="00615657">
          <w:rPr>
            <w:rStyle w:val="Hyperlink"/>
            <w:rtl/>
            <w:lang w:bidi="fa-IR"/>
          </w:rPr>
          <w:t>4-9-1-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کنترلر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انتگرال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33</w:t>
        </w:r>
        <w:r>
          <w:rPr>
            <w:webHidden/>
            <w:rtl/>
          </w:rPr>
          <w:fldChar w:fldCharType="end"/>
        </w:r>
      </w:hyperlink>
    </w:p>
    <w:p w14:paraId="6E577009" w14:textId="1E85983E" w:rsidR="00B073F0" w:rsidRDefault="00B073F0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22493046" w:history="1">
        <w:r w:rsidRPr="00615657">
          <w:rPr>
            <w:rStyle w:val="Hyperlink"/>
            <w:rtl/>
            <w:lang w:bidi="fa-IR"/>
          </w:rPr>
          <w:t>4-9-2-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  <w:lang w:bidi="fa-IR"/>
          </w:rPr>
          <w:t>کنترلر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پ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ش‌فاز</w:t>
        </w:r>
        <w:r w:rsidRPr="00615657">
          <w:rPr>
            <w:rStyle w:val="Hyperlink"/>
            <w:rtl/>
            <w:lang w:bidi="fa-IR"/>
          </w:rPr>
          <w:t xml:space="preserve"> </w:t>
        </w:r>
        <w:r w:rsidRPr="00615657">
          <w:rPr>
            <w:rStyle w:val="Hyperlink"/>
            <w:rFonts w:hint="eastAsia"/>
            <w:rtl/>
            <w:lang w:bidi="fa-IR"/>
          </w:rPr>
          <w:t>استات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Fonts w:hint="eastAsia"/>
            <w:rtl/>
            <w:lang w:bidi="fa-IR"/>
          </w:rPr>
          <w:t>ک</w:t>
        </w:r>
        <w:r w:rsidRPr="00615657">
          <w:rPr>
            <w:rStyle w:val="Hyperlink"/>
            <w:rFonts w:hint="cs"/>
            <w:rtl/>
            <w:lang w:bidi="fa-IR"/>
          </w:rPr>
          <w:t>ی</w:t>
        </w:r>
        <w:r w:rsidRPr="00615657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</w:rPr>
          <w:t>34</w:t>
        </w:r>
        <w:r>
          <w:rPr>
            <w:webHidden/>
            <w:rtl/>
          </w:rPr>
          <w:fldChar w:fldCharType="end"/>
        </w:r>
      </w:hyperlink>
    </w:p>
    <w:p w14:paraId="2B71EFEC" w14:textId="35F44E82" w:rsidR="00B073F0" w:rsidRDefault="00B073F0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22493047" w:history="1">
        <w:r w:rsidRPr="00615657">
          <w:rPr>
            <w:rStyle w:val="Hyperlink"/>
          </w:rPr>
          <w:t>4-10-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615657">
          <w:rPr>
            <w:rStyle w:val="Hyperlink"/>
            <w:rFonts w:hint="eastAsia"/>
            <w:rtl/>
          </w:rPr>
          <w:t>نما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کل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بلوک‌ها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س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مول</w:t>
        </w:r>
        <w:r w:rsidRPr="00615657">
          <w:rPr>
            <w:rStyle w:val="Hyperlink"/>
            <w:rFonts w:hint="cs"/>
            <w:rtl/>
          </w:rPr>
          <w:t>ی</w:t>
        </w:r>
        <w:r w:rsidRPr="00615657">
          <w:rPr>
            <w:rStyle w:val="Hyperlink"/>
            <w:rFonts w:hint="eastAsia"/>
            <w:rtl/>
          </w:rPr>
          <w:t>نک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در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متلب</w:t>
        </w:r>
        <w:r w:rsidRPr="00615657">
          <w:rPr>
            <w:rStyle w:val="Hyperlink"/>
            <w:rtl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35</w:t>
        </w:r>
        <w:r>
          <w:rPr>
            <w:webHidden/>
            <w:rtl/>
          </w:rPr>
          <w:fldChar w:fldCharType="end"/>
        </w:r>
      </w:hyperlink>
    </w:p>
    <w:p w14:paraId="4D0E04E1" w14:textId="2EF31B6D" w:rsidR="00B073F0" w:rsidRDefault="00B073F0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22493048" w:history="1">
        <w:r w:rsidRPr="00615657">
          <w:rPr>
            <w:rStyle w:val="Hyperlink"/>
            <w:rFonts w:hint="eastAsia"/>
            <w:rtl/>
          </w:rPr>
          <w:t>فهرست</w:t>
        </w:r>
        <w:r w:rsidRPr="00615657">
          <w:rPr>
            <w:rStyle w:val="Hyperlink"/>
            <w:rtl/>
          </w:rPr>
          <w:t xml:space="preserve"> </w:t>
        </w:r>
        <w:r w:rsidRPr="00615657">
          <w:rPr>
            <w:rStyle w:val="Hyperlink"/>
            <w:rFonts w:hint="eastAsia"/>
            <w:rtl/>
          </w:rPr>
          <w:t>مراجع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Toc222493048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190608">
          <w:rPr>
            <w:webHidden/>
            <w:rtl/>
            <w:lang w:bidi="ar-SA"/>
          </w:rPr>
          <w:t>37</w:t>
        </w:r>
        <w:r>
          <w:rPr>
            <w:webHidden/>
            <w:rtl/>
          </w:rPr>
          <w:fldChar w:fldCharType="end"/>
        </w:r>
      </w:hyperlink>
    </w:p>
    <w:p w14:paraId="4B40446A" w14:textId="2DDE04E8" w:rsidR="00260544" w:rsidRPr="008101AE" w:rsidRDefault="009D0819" w:rsidP="005E579E">
      <w:pPr>
        <w:pStyle w:val="Notation"/>
        <w:rPr>
          <w:rtl/>
          <w:lang w:bidi="fa-IR"/>
        </w:rPr>
      </w:pPr>
      <w:r w:rsidRPr="008101AE">
        <w:rPr>
          <w:rtl/>
        </w:rPr>
        <w:fldChar w:fldCharType="end"/>
      </w:r>
      <w:r w:rsidR="00EC646F" w:rsidRPr="008101AE">
        <w:rPr>
          <w:rtl/>
          <w:lang w:bidi="fa-IR"/>
        </w:rPr>
        <w:t xml:space="preserve"> </w:t>
      </w:r>
    </w:p>
    <w:p w14:paraId="136B7C64" w14:textId="77777777" w:rsidR="00930254" w:rsidRPr="008101AE" w:rsidRDefault="00930254" w:rsidP="004E52EF">
      <w:pPr>
        <w:rPr>
          <w:rtl/>
          <w:lang w:bidi="fa-IR"/>
        </w:rPr>
        <w:sectPr w:rsidR="00930254" w:rsidRPr="008101AE" w:rsidSect="008A502C">
          <w:footerReference w:type="default" r:id="rId11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 w:start="1"/>
          <w:cols w:space="720"/>
          <w:bidi/>
          <w:rtlGutter/>
          <w:docGrid w:linePitch="360"/>
        </w:sectPr>
      </w:pPr>
    </w:p>
    <w:p w14:paraId="1D8FC0AD" w14:textId="77777777" w:rsidR="00603BC5" w:rsidRPr="008101AE" w:rsidRDefault="00603BC5" w:rsidP="00B11B5D">
      <w:pPr>
        <w:pStyle w:val="Heading1"/>
        <w:numPr>
          <w:ilvl w:val="0"/>
          <w:numId w:val="0"/>
        </w:numPr>
        <w:rPr>
          <w:rtl/>
        </w:rPr>
      </w:pPr>
      <w:bookmarkStart w:id="0" w:name="_Toc222493009"/>
      <w:r w:rsidRPr="008101AE">
        <w:rPr>
          <w:rFonts w:hint="cs"/>
          <w:rtl/>
        </w:rPr>
        <w:lastRenderedPageBreak/>
        <w:t>مقدمه</w:t>
      </w:r>
      <w:bookmarkEnd w:id="0"/>
    </w:p>
    <w:p w14:paraId="2EDF771A" w14:textId="4D2C2AB1" w:rsidR="002B1586" w:rsidRPr="008101AE" w:rsidRDefault="007B0638" w:rsidP="002B1586">
      <w:pPr>
        <w:pStyle w:val="Heading2"/>
        <w:rPr>
          <w:rtl/>
        </w:rPr>
      </w:pPr>
      <w:bookmarkStart w:id="1" w:name="_Toc222493010"/>
      <w:r w:rsidRPr="008101AE">
        <w:rPr>
          <w:rFonts w:hint="cs"/>
          <w:rtl/>
          <w:lang w:bidi="fa-IR"/>
        </w:rPr>
        <w:t>تشریح</w:t>
      </w:r>
      <w:r w:rsidR="004D2CDD" w:rsidRPr="008101AE">
        <w:rPr>
          <w:rFonts w:hint="cs"/>
          <w:rtl/>
          <w:lang w:bidi="fa-IR"/>
        </w:rPr>
        <w:t xml:space="preserve"> مساله</w:t>
      </w:r>
      <w:bookmarkEnd w:id="1"/>
    </w:p>
    <w:p w14:paraId="5AF842AD" w14:textId="312E3618" w:rsidR="00B20DDD" w:rsidRPr="008101AE" w:rsidRDefault="00B20DDD" w:rsidP="00B20DDD">
      <w:pPr>
        <w:pStyle w:val="NewParagraph"/>
        <w:rPr>
          <w:rtl/>
        </w:rPr>
      </w:pPr>
      <w:r w:rsidRPr="008101AE">
        <w:rPr>
          <w:rtl/>
        </w:rPr>
        <w:t>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ارابه-پاندول (</w:t>
      </w:r>
      <w:r w:rsidRPr="008101AE">
        <w:t>Cart-Pole</w:t>
      </w:r>
      <w:r w:rsidRPr="008101AE">
        <w:rPr>
          <w:rtl/>
        </w:rPr>
        <w:t xml:space="preserve">)، همواره به عنوان 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ک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از مسائل کلاس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ک</w:t>
      </w:r>
      <w:r w:rsidRPr="008101AE">
        <w:rPr>
          <w:rtl/>
        </w:rPr>
        <w:t xml:space="preserve"> و مع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ار</w:t>
      </w:r>
      <w:r w:rsidR="007612C6" w:rsidRPr="008101AE">
        <w:rPr>
          <w:rStyle w:val="FootnoteReference"/>
          <w:rtl/>
        </w:rPr>
        <w:footnoteReference w:id="2"/>
      </w:r>
      <w:r w:rsidR="007612C6" w:rsidRPr="008101AE">
        <w:rPr>
          <w:rFonts w:hint="cs"/>
          <w:rtl/>
        </w:rPr>
        <w:t xml:space="preserve"> </w:t>
      </w:r>
      <w:r w:rsidRPr="008101AE">
        <w:rPr>
          <w:rtl/>
        </w:rPr>
        <w:t>در مهندس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کنترل شناخته م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شود</w:t>
      </w:r>
      <w:r w:rsidRPr="008101AE">
        <w:rPr>
          <w:rtl/>
        </w:rPr>
        <w:t>. 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به دل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ل</w:t>
      </w:r>
      <w:r w:rsidRPr="008101AE">
        <w:rPr>
          <w:rtl/>
        </w:rPr>
        <w:t xml:space="preserve"> ماه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ت</w:t>
      </w:r>
      <w:r w:rsidRPr="008101AE">
        <w:rPr>
          <w:rtl/>
        </w:rPr>
        <w:t xml:space="preserve"> ذات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خود که غ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رخط</w:t>
      </w:r>
      <w:r w:rsidRPr="008101AE">
        <w:rPr>
          <w:rFonts w:hint="cs"/>
          <w:rtl/>
        </w:rPr>
        <w:t>ی و</w:t>
      </w:r>
      <w:r w:rsidRPr="008101AE">
        <w:rPr>
          <w:rtl/>
        </w:rPr>
        <w:t xml:space="preserve"> ناپا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دار</w:t>
      </w:r>
      <w:r w:rsidRPr="008101AE">
        <w:rPr>
          <w:rtl/>
        </w:rPr>
        <w:t xml:space="preserve"> است، بستر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ده‌آل</w:t>
      </w:r>
      <w:r w:rsidRPr="008101AE">
        <w:rPr>
          <w:rtl/>
        </w:rPr>
        <w:t xml:space="preserve"> برا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</w:t>
      </w:r>
      <w:r w:rsidRPr="008101AE">
        <w:rPr>
          <w:rFonts w:hint="eastAsia"/>
          <w:rtl/>
        </w:rPr>
        <w:t>درک</w:t>
      </w:r>
      <w:r w:rsidRPr="008101AE">
        <w:rPr>
          <w:rtl/>
        </w:rPr>
        <w:t xml:space="preserve"> عم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ق</w:t>
      </w:r>
      <w:r w:rsidRPr="008101AE">
        <w:rPr>
          <w:rtl/>
        </w:rPr>
        <w:t xml:space="preserve"> مفاه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م</w:t>
      </w:r>
      <w:r w:rsidRPr="008101AE">
        <w:rPr>
          <w:rtl/>
        </w:rPr>
        <w:t xml:space="preserve"> مدل‌ساز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ر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اض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و </w:t>
      </w:r>
      <w:r w:rsidR="00923827" w:rsidRPr="008101AE">
        <w:rPr>
          <w:rFonts w:hint="cs"/>
          <w:rtl/>
        </w:rPr>
        <w:t>روش‌های</w:t>
      </w:r>
      <w:r w:rsidRPr="008101AE">
        <w:rPr>
          <w:rtl/>
        </w:rPr>
        <w:t xml:space="preserve"> کنترل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فراهم م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کند</w:t>
      </w:r>
      <w:r w:rsidRPr="008101AE">
        <w:rPr>
          <w:rtl/>
        </w:rPr>
        <w:t>.</w:t>
      </w:r>
    </w:p>
    <w:p w14:paraId="3564C5B6" w14:textId="1FA12BF4" w:rsidR="00267167" w:rsidRPr="008101AE" w:rsidRDefault="00267167" w:rsidP="00267167">
      <w:pPr>
        <w:pStyle w:val="NewParagraph"/>
        <w:jc w:val="center"/>
        <w:rPr>
          <w:rtl/>
        </w:rPr>
      </w:pPr>
      <w:r w:rsidRPr="008101AE">
        <w:rPr>
          <w:rtl/>
        </w:rPr>
        <w:drawing>
          <wp:inline distT="0" distB="0" distL="0" distR="0" wp14:anchorId="05200284" wp14:editId="02F49130">
            <wp:extent cx="2506980" cy="2648503"/>
            <wp:effectExtent l="0" t="0" r="0" b="0"/>
            <wp:docPr id="16503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39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2970" cy="265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7EA7" w14:textId="5956990D" w:rsidR="00B20DDD" w:rsidRPr="008101AE" w:rsidRDefault="00B20DDD" w:rsidP="00B20DDD">
      <w:pPr>
        <w:pStyle w:val="NewParagraph"/>
        <w:rPr>
          <w:rtl/>
        </w:rPr>
      </w:pPr>
      <w:r w:rsidRPr="008101AE">
        <w:rPr>
          <w:rFonts w:hint="eastAsia"/>
          <w:rtl/>
        </w:rPr>
        <w:t>در</w:t>
      </w:r>
      <w:r w:rsidRPr="008101AE">
        <w:rPr>
          <w:rtl/>
        </w:rPr>
        <w:t xml:space="preserve"> 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پروژه، تمرکز اصل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بر تحل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ل</w:t>
      </w:r>
      <w:r w:rsidRPr="008101AE">
        <w:rPr>
          <w:rtl/>
        </w:rPr>
        <w:t xml:space="preserve"> د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نام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ک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و پا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دارساز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استوار است. گام نخست، استخراج مدل ر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اض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است؛ از آنجا</w:t>
      </w:r>
      <w:r w:rsidRPr="008101AE">
        <w:rPr>
          <w:rFonts w:hint="cs"/>
          <w:rtl/>
        </w:rPr>
        <w:t>یی</w:t>
      </w:r>
      <w:r w:rsidRPr="008101AE">
        <w:rPr>
          <w:rtl/>
        </w:rPr>
        <w:t xml:space="preserve"> که پاندول معکوس دارا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رفتار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</w:t>
      </w:r>
      <w:r w:rsidR="00923827" w:rsidRPr="008101AE">
        <w:rPr>
          <w:rFonts w:hint="cs"/>
          <w:rtl/>
        </w:rPr>
        <w:t xml:space="preserve">ناپایدار در نقطه تعادل </w:t>
      </w:r>
      <w:r w:rsidR="00A04386" w:rsidRPr="008101AE">
        <w:rPr>
          <w:rFonts w:hint="cs"/>
          <w:rtl/>
        </w:rPr>
        <w:t>بالا</w:t>
      </w:r>
      <w:r w:rsidR="00923827" w:rsidRPr="008101AE">
        <w:rPr>
          <w:rFonts w:hint="cs"/>
          <w:rtl/>
        </w:rPr>
        <w:t xml:space="preserve"> </w:t>
      </w:r>
      <w:r w:rsidRPr="008101AE">
        <w:rPr>
          <w:rtl/>
        </w:rPr>
        <w:t>است، ابتدا معادلات د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فرانس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ل</w:t>
      </w:r>
      <w:r w:rsidRPr="008101AE">
        <w:rPr>
          <w:rtl/>
        </w:rPr>
        <w:t xml:space="preserve"> غ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رخط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حاکم بر حرکت 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با استفاده از </w:t>
      </w:r>
      <w:r w:rsidRPr="008101AE">
        <w:rPr>
          <w:rFonts w:hint="eastAsia"/>
          <w:rtl/>
        </w:rPr>
        <w:t>قوان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ف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ز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ک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استخراج م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گردد</w:t>
      </w:r>
      <w:r w:rsidRPr="008101AE">
        <w:rPr>
          <w:rtl/>
        </w:rPr>
        <w:t>. با 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حال، تحل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ل</w:t>
      </w:r>
      <w:r w:rsidRPr="008101AE">
        <w:rPr>
          <w:rtl/>
        </w:rPr>
        <w:t xml:space="preserve"> و طراح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کنترل‌کننده برا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معادلات غ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رخط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پ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چ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دگ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ها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محاسبات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خاص خود را دارد. بد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منظور، در گام بعد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با استفاده از روش‌ها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خط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ساز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(مانند روش ژاکوب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ا</w:t>
      </w:r>
      <w:r w:rsidRPr="008101AE">
        <w:rPr>
          <w:rtl/>
        </w:rPr>
        <w:t xml:space="preserve"> </w:t>
      </w:r>
      <w:r w:rsidR="00923827" w:rsidRPr="008101AE">
        <w:rPr>
          <w:rFonts w:hint="cs"/>
          <w:rtl/>
        </w:rPr>
        <w:t>فرض</w:t>
      </w:r>
      <w:r w:rsidRPr="008101AE">
        <w:rPr>
          <w:rtl/>
        </w:rPr>
        <w:t xml:space="preserve"> </w:t>
      </w:r>
      <w:r w:rsidR="00923827" w:rsidRPr="008101AE">
        <w:rPr>
          <w:rFonts w:hint="cs"/>
          <w:rtl/>
        </w:rPr>
        <w:t>تغییر زاویه‌ای کم</w:t>
      </w:r>
      <w:r w:rsidRPr="008101AE">
        <w:rPr>
          <w:rtl/>
        </w:rPr>
        <w:t>) در اطراف نقطه تعادل عمود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،</w:t>
      </w:r>
      <w:r w:rsidRPr="008101AE">
        <w:rPr>
          <w:rtl/>
        </w:rPr>
        <w:t xml:space="preserve"> مدل خ</w:t>
      </w:r>
      <w:r w:rsidRPr="008101AE">
        <w:rPr>
          <w:rFonts w:hint="eastAsia"/>
          <w:rtl/>
        </w:rPr>
        <w:t>ط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به دست م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آ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د</w:t>
      </w:r>
      <w:r w:rsidRPr="008101AE">
        <w:rPr>
          <w:rtl/>
        </w:rPr>
        <w:t xml:space="preserve"> تا رفتار 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در ناح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ه</w:t>
      </w:r>
      <w:r w:rsidRPr="008101AE">
        <w:rPr>
          <w:rtl/>
        </w:rPr>
        <w:t xml:space="preserve"> عملکرد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مطلوب ساده‌ساز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شود.</w:t>
      </w:r>
    </w:p>
    <w:p w14:paraId="166860E8" w14:textId="69298E13" w:rsidR="00B20DDD" w:rsidRPr="008101AE" w:rsidRDefault="00B20DDD" w:rsidP="00B20DDD">
      <w:pPr>
        <w:pStyle w:val="NewParagraph"/>
        <w:rPr>
          <w:rtl/>
        </w:rPr>
      </w:pPr>
      <w:r w:rsidRPr="008101AE">
        <w:rPr>
          <w:rFonts w:hint="eastAsia"/>
          <w:rtl/>
        </w:rPr>
        <w:t>پس</w:t>
      </w:r>
      <w:r w:rsidRPr="008101AE">
        <w:rPr>
          <w:rtl/>
        </w:rPr>
        <w:t xml:space="preserve"> از دست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اب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به مدل خط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معتبر، طراح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کنترل‌کننده جهت پا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دارساز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پاندول در وضع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ت</w:t>
      </w:r>
      <w:r w:rsidRPr="008101AE">
        <w:rPr>
          <w:rtl/>
        </w:rPr>
        <w:t xml:space="preserve"> عمود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و کنترل موقع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ت</w:t>
      </w:r>
      <w:r w:rsidRPr="008101AE">
        <w:rPr>
          <w:rtl/>
        </w:rPr>
        <w:t xml:space="preserve"> ارابه انجام م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پذ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رد</w:t>
      </w:r>
      <w:r w:rsidRPr="008101AE">
        <w:rPr>
          <w:rtl/>
        </w:rPr>
        <w:t>.</w:t>
      </w:r>
      <w:r w:rsidR="000D2B93" w:rsidRPr="008101AE">
        <w:rPr>
          <w:rFonts w:hint="cs"/>
          <w:rtl/>
        </w:rPr>
        <w:t xml:space="preserve"> یکی از روش‌های کنترلی استفاده شده</w:t>
      </w:r>
      <w:r w:rsidRPr="008101AE">
        <w:rPr>
          <w:rtl/>
        </w:rPr>
        <w:t xml:space="preserve"> در 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پژوهش،</w:t>
      </w:r>
      <w:r w:rsidR="000D2B93" w:rsidRPr="008101AE">
        <w:rPr>
          <w:rFonts w:hint="cs"/>
          <w:rtl/>
        </w:rPr>
        <w:t xml:space="preserve"> </w:t>
      </w:r>
      <w:r w:rsidRPr="008101AE">
        <w:rPr>
          <w:rtl/>
        </w:rPr>
        <w:t>کنترل‌کننده تناسب</w:t>
      </w:r>
      <w:r w:rsidRPr="008101AE">
        <w:rPr>
          <w:rFonts w:hint="cs"/>
          <w:rtl/>
        </w:rPr>
        <w:t>ی</w:t>
      </w:r>
      <w:r w:rsidRPr="008101AE">
        <w:rPr>
          <w:rtl/>
        </w:rPr>
        <w:t>-انتگرال</w:t>
      </w:r>
      <w:r w:rsidRPr="008101AE">
        <w:rPr>
          <w:rFonts w:hint="cs"/>
          <w:rtl/>
        </w:rPr>
        <w:t>ی</w:t>
      </w:r>
      <w:r w:rsidRPr="008101AE">
        <w:rPr>
          <w:rtl/>
        </w:rPr>
        <w:t>-مشتق‌گ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ر</w:t>
      </w:r>
      <w:r w:rsidRPr="008101AE">
        <w:rPr>
          <w:rtl/>
        </w:rPr>
        <w:t xml:space="preserve"> (</w:t>
      </w:r>
      <w:r w:rsidRPr="008101AE">
        <w:t>PID</w:t>
      </w:r>
      <w:r w:rsidRPr="008101AE">
        <w:rPr>
          <w:rtl/>
        </w:rPr>
        <w:t>)</w:t>
      </w:r>
      <w:r w:rsidR="0080313F" w:rsidRPr="008101AE">
        <w:rPr>
          <w:rFonts w:hint="cs"/>
          <w:rtl/>
        </w:rPr>
        <w:t xml:space="preserve"> </w:t>
      </w:r>
      <w:r w:rsidRPr="008101AE">
        <w:rPr>
          <w:rtl/>
        </w:rPr>
        <w:t>است که به دل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ل</w:t>
      </w:r>
      <w:r w:rsidRPr="008101AE">
        <w:rPr>
          <w:rtl/>
        </w:rPr>
        <w:t xml:space="preserve"> ساختار قابل اطم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نان</w:t>
      </w:r>
      <w:r w:rsidRPr="008101AE">
        <w:rPr>
          <w:rtl/>
        </w:rPr>
        <w:t xml:space="preserve"> و قابل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ت</w:t>
      </w:r>
      <w:r w:rsidRPr="008101AE">
        <w:rPr>
          <w:rtl/>
        </w:rPr>
        <w:t xml:space="preserve"> تنظ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م</w:t>
      </w:r>
      <w:r w:rsidRPr="008101AE">
        <w:rPr>
          <w:rtl/>
        </w:rPr>
        <w:t xml:space="preserve"> دق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ق</w:t>
      </w:r>
      <w:r w:rsidRPr="008101AE">
        <w:rPr>
          <w:rtl/>
        </w:rPr>
        <w:t xml:space="preserve"> پا</w:t>
      </w:r>
      <w:r w:rsidRPr="008101AE">
        <w:rPr>
          <w:rFonts w:hint="eastAsia"/>
          <w:rtl/>
        </w:rPr>
        <w:t>رامترها،</w:t>
      </w:r>
      <w:r w:rsidRPr="008101AE">
        <w:rPr>
          <w:rtl/>
        </w:rPr>
        <w:t xml:space="preserve"> گز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نه‌ا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کارآمد برا</w:t>
      </w:r>
      <w:r w:rsidRPr="008101AE">
        <w:rPr>
          <w:rFonts w:hint="cs"/>
          <w:rtl/>
        </w:rPr>
        <w:t>ی</w:t>
      </w:r>
      <w:r w:rsidRPr="008101AE">
        <w:rPr>
          <w:rtl/>
        </w:rPr>
        <w:t xml:space="preserve"> ا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ن</w:t>
      </w:r>
      <w:r w:rsidRPr="008101AE">
        <w:rPr>
          <w:rtl/>
        </w:rPr>
        <w:t xml:space="preserve"> س</w:t>
      </w:r>
      <w:r w:rsidRPr="008101AE">
        <w:rPr>
          <w:rFonts w:hint="cs"/>
          <w:rtl/>
        </w:rPr>
        <w:t>ی</w:t>
      </w:r>
      <w:r w:rsidRPr="008101AE">
        <w:rPr>
          <w:rFonts w:hint="eastAsia"/>
          <w:rtl/>
        </w:rPr>
        <w:t>ستم</w:t>
      </w:r>
      <w:r w:rsidRPr="008101AE">
        <w:rPr>
          <w:rtl/>
        </w:rPr>
        <w:t xml:space="preserve"> محسوب م</w:t>
      </w:r>
      <w:r w:rsidRPr="008101AE">
        <w:rPr>
          <w:rFonts w:hint="cs"/>
          <w:rtl/>
        </w:rPr>
        <w:t>ی‌</w:t>
      </w:r>
      <w:r w:rsidRPr="008101AE">
        <w:rPr>
          <w:rFonts w:hint="eastAsia"/>
          <w:rtl/>
        </w:rPr>
        <w:t>شود</w:t>
      </w:r>
      <w:r w:rsidRPr="008101AE">
        <w:rPr>
          <w:rtl/>
        </w:rPr>
        <w:t>.</w:t>
      </w:r>
    </w:p>
    <w:p w14:paraId="7DDF33CD" w14:textId="6A080E21" w:rsidR="00F86F7F" w:rsidRPr="008101AE" w:rsidRDefault="007B0638" w:rsidP="00F86F7F">
      <w:pPr>
        <w:pStyle w:val="Heading2"/>
        <w:rPr>
          <w:rtl/>
        </w:rPr>
      </w:pPr>
      <w:bookmarkStart w:id="2" w:name="_Toc222493011"/>
      <w:r w:rsidRPr="008101AE">
        <w:rPr>
          <w:rFonts w:hint="cs"/>
          <w:rtl/>
        </w:rPr>
        <w:lastRenderedPageBreak/>
        <w:t>اهداف پروژه</w:t>
      </w:r>
      <w:bookmarkEnd w:id="2"/>
    </w:p>
    <w:p w14:paraId="0B8883F0" w14:textId="54D800D9" w:rsidR="00BF3E4C" w:rsidRPr="008101AE" w:rsidRDefault="00F6440C" w:rsidP="00594C7F">
      <w:pPr>
        <w:pStyle w:val="NewParagraph"/>
        <w:ind w:firstLine="0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در این پروژه هدف ما این است که </w:t>
      </w:r>
      <w:r w:rsidR="00BB46C2" w:rsidRPr="008101AE">
        <w:rPr>
          <w:rFonts w:hint="cs"/>
          <w:rtl/>
          <w:lang w:bidi="fa-IR"/>
        </w:rPr>
        <w:t>کنترگر مناسبی طراحی کنیم تا در صورت وارد کردن</w:t>
      </w:r>
      <w:r w:rsidR="001A13BE" w:rsidRPr="008101AE">
        <w:rPr>
          <w:rFonts w:hint="cs"/>
          <w:rtl/>
          <w:lang w:bidi="fa-IR"/>
        </w:rPr>
        <w:t xml:space="preserve"> ورودی‌های پله، شیب ثابت</w:t>
      </w:r>
      <w:r w:rsidR="00BB4513" w:rsidRPr="008101AE">
        <w:rPr>
          <w:rFonts w:hint="cs"/>
          <w:rtl/>
          <w:lang w:bidi="fa-IR"/>
        </w:rPr>
        <w:t xml:space="preserve"> یا</w:t>
      </w:r>
      <w:r w:rsidR="001A13BE" w:rsidRPr="008101AE">
        <w:rPr>
          <w:rFonts w:hint="cs"/>
          <w:rtl/>
          <w:lang w:bidi="fa-IR"/>
        </w:rPr>
        <w:t xml:space="preserve"> ضربه</w:t>
      </w:r>
      <w:r w:rsidR="00BB4513" w:rsidRPr="008101AE">
        <w:rPr>
          <w:rFonts w:hint="cs"/>
          <w:rtl/>
          <w:lang w:bidi="fa-IR"/>
        </w:rPr>
        <w:t xml:space="preserve">؛ </w:t>
      </w:r>
      <w:r w:rsidR="00BB46C2" w:rsidRPr="008101AE">
        <w:rPr>
          <w:rFonts w:hint="cs"/>
          <w:rtl/>
          <w:lang w:bidi="fa-IR"/>
        </w:rPr>
        <w:t xml:space="preserve">آونگ </w:t>
      </w:r>
      <w:r w:rsidR="00BB4513" w:rsidRPr="008101AE">
        <w:rPr>
          <w:rFonts w:hint="cs"/>
          <w:rtl/>
          <w:lang w:bidi="fa-IR"/>
        </w:rPr>
        <w:t xml:space="preserve">به حالت عمودی باقی بماند. </w:t>
      </w:r>
      <w:r w:rsidR="00993DEC" w:rsidRPr="008101AE">
        <w:rPr>
          <w:rFonts w:hint="cs"/>
          <w:rtl/>
          <w:lang w:bidi="fa-IR"/>
        </w:rPr>
        <w:t>متغییرهای حالت مساله ما چهار مغییر زیر است:</w:t>
      </w:r>
    </w:p>
    <w:p w14:paraId="7D55EF5F" w14:textId="597AA705" w:rsidR="006338D3" w:rsidRPr="008101AE" w:rsidRDefault="00000000" w:rsidP="00D019DF">
      <w:pPr>
        <w:pStyle w:val="NewParagraph"/>
        <w:bidi w:val="0"/>
        <w:ind w:firstLine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=x</m:t>
          </m:r>
        </m:oMath>
      </m:oMathPara>
    </w:p>
    <w:p w14:paraId="2712FC11" w14:textId="77777777" w:rsidR="009C7702" w:rsidRPr="008101AE" w:rsidRDefault="00000000" w:rsidP="006338D3">
      <w:pPr>
        <w:pStyle w:val="NewParagraph"/>
        <w:bidi w:val="0"/>
        <w:ind w:firstLine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=v</m:t>
          </m:r>
        </m:oMath>
      </m:oMathPara>
    </w:p>
    <w:p w14:paraId="2B186C26" w14:textId="77777777" w:rsidR="009C7702" w:rsidRPr="008101AE" w:rsidRDefault="00000000" w:rsidP="009C7702">
      <w:pPr>
        <w:pStyle w:val="NewParagraph"/>
        <w:bidi w:val="0"/>
        <w:ind w:firstLine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lang w:bidi="fa-IR"/>
            </w:rPr>
            <m:t>=θ</m:t>
          </m:r>
        </m:oMath>
      </m:oMathPara>
    </w:p>
    <w:p w14:paraId="4F1EDC46" w14:textId="1977FC58" w:rsidR="00993DEC" w:rsidRPr="008101AE" w:rsidRDefault="00000000" w:rsidP="009C7702">
      <w:pPr>
        <w:pStyle w:val="NewParagraph"/>
        <w:bidi w:val="0"/>
        <w:ind w:firstLine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 xml:space="preserve">=ω </m:t>
          </m:r>
        </m:oMath>
      </m:oMathPara>
    </w:p>
    <w:p w14:paraId="743C8A15" w14:textId="420199D1" w:rsidR="00993DEC" w:rsidRPr="008101AE" w:rsidRDefault="004E5065" w:rsidP="00594C7F">
      <w:pPr>
        <w:pStyle w:val="NewParagraph"/>
        <w:ind w:firstLine="0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که در این مساله،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</m:oMath>
      <w:r w:rsidRPr="008101AE">
        <w:rPr>
          <w:lang w:bidi="fa-IR"/>
        </w:rPr>
        <w:t xml:space="preserve"> </w:t>
      </w:r>
      <w:r w:rsidR="00DD279B" w:rsidRPr="008101AE">
        <w:rPr>
          <w:lang w:bidi="fa-IR"/>
        </w:rPr>
        <w:t xml:space="preserve"> </w:t>
      </w:r>
      <w:r w:rsidR="00DD279B" w:rsidRPr="008101AE">
        <w:rPr>
          <w:rFonts w:hint="cs"/>
          <w:rtl/>
          <w:lang w:bidi="fa-IR"/>
        </w:rPr>
        <w:t xml:space="preserve"> موقعیت ارابه،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2</m:t>
            </m:r>
          </m:sub>
        </m:sSub>
      </m:oMath>
      <w:r w:rsidR="00DD279B" w:rsidRPr="008101AE">
        <w:rPr>
          <w:rFonts w:hint="cs"/>
          <w:rtl/>
          <w:lang w:bidi="fa-IR"/>
        </w:rPr>
        <w:t xml:space="preserve"> سرعت ارابه،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3</m:t>
            </m:r>
          </m:sub>
        </m:sSub>
      </m:oMath>
      <w:r w:rsidR="009C3F43" w:rsidRPr="008101AE">
        <w:rPr>
          <w:rFonts w:hint="cs"/>
          <w:rtl/>
          <w:lang w:bidi="fa-IR"/>
        </w:rPr>
        <w:t xml:space="preserve"> برابر با </w:t>
      </w:r>
      <w:r w:rsidR="003D65D7" w:rsidRPr="008101AE">
        <w:rPr>
          <w:rFonts w:hint="cs"/>
          <w:rtl/>
          <w:lang w:bidi="fa-IR"/>
        </w:rPr>
        <w:t xml:space="preserve">زاویه‌ی پاندول نسبت به حالت عمود که </w:t>
      </w:r>
      <w:r w:rsidR="004B188C" w:rsidRPr="008101AE">
        <w:rPr>
          <w:rFonts w:hint="cs"/>
          <w:rtl/>
          <w:lang w:bidi="fa-IR"/>
        </w:rPr>
        <w:t xml:space="preserve">معادل نقطه صفر در نظر گرفته شده و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4</m:t>
            </m:r>
          </m:sub>
        </m:sSub>
      </m:oMath>
      <w:r w:rsidR="004B188C" w:rsidRPr="008101AE">
        <w:rPr>
          <w:rFonts w:hint="cs"/>
          <w:rtl/>
          <w:lang w:bidi="fa-IR"/>
        </w:rPr>
        <w:t xml:space="preserve"> برابر با سرعت زاویه‌ای پاندول می‌باشد.</w:t>
      </w:r>
    </w:p>
    <w:p w14:paraId="099A33B2" w14:textId="2D045E7B" w:rsidR="00BE717F" w:rsidRPr="008101AE" w:rsidRDefault="00993DEC" w:rsidP="00BE717F">
      <w:pPr>
        <w:pStyle w:val="NewParagraph"/>
        <w:rPr>
          <w:rtl/>
        </w:rPr>
      </w:pPr>
      <w:r w:rsidRPr="008101AE">
        <w:rPr>
          <w:rFonts w:hint="cs"/>
          <w:rtl/>
          <w:lang w:bidi="fa-IR"/>
        </w:rPr>
        <w:t xml:space="preserve">ورودی کنترلی ما نیروی </w:t>
      </w:r>
      <m:oMath>
        <m:r>
          <w:rPr>
            <w:rFonts w:ascii="Cambria Math" w:hAnsi="Cambria Math"/>
            <w:lang w:bidi="fa-IR"/>
          </w:rPr>
          <m:t>F</m:t>
        </m:r>
      </m:oMath>
      <w:r w:rsidR="004B188C" w:rsidRPr="008101AE">
        <w:rPr>
          <w:lang w:bidi="fa-IR"/>
        </w:rPr>
        <w:t xml:space="preserve"> </w:t>
      </w:r>
      <w:r w:rsidR="004B188C" w:rsidRPr="008101AE">
        <w:rPr>
          <w:rFonts w:hint="cs"/>
          <w:rtl/>
          <w:lang w:bidi="fa-IR"/>
        </w:rPr>
        <w:t xml:space="preserve">می‌باشد </w:t>
      </w:r>
      <w:r w:rsidRPr="008101AE">
        <w:rPr>
          <w:rFonts w:hint="cs"/>
          <w:rtl/>
          <w:lang w:bidi="fa-IR"/>
        </w:rPr>
        <w:t>که به ارابه وارد می‌شود</w:t>
      </w:r>
      <w:r w:rsidR="00BE717F" w:rsidRPr="008101AE">
        <w:rPr>
          <w:rFonts w:hint="cs"/>
          <w:rtl/>
          <w:lang w:bidi="fa-IR"/>
        </w:rPr>
        <w:t xml:space="preserve">. </w:t>
      </w:r>
      <w:r w:rsidR="00BE717F" w:rsidRPr="008101AE">
        <w:rPr>
          <w:rFonts w:hint="eastAsia"/>
          <w:rtl/>
        </w:rPr>
        <w:t>در</w:t>
      </w:r>
      <w:r w:rsidR="00BE717F" w:rsidRPr="008101AE">
        <w:rPr>
          <w:rtl/>
        </w:rPr>
        <w:t xml:space="preserve"> نها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ت،</w:t>
      </w:r>
      <w:r w:rsidR="00BE717F" w:rsidRPr="008101AE">
        <w:rPr>
          <w:rtl/>
        </w:rPr>
        <w:t xml:space="preserve"> برا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ارز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اب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عملکرد س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ستم</w:t>
      </w:r>
      <w:r w:rsidR="00BE717F" w:rsidRPr="008101AE">
        <w:rPr>
          <w:rtl/>
        </w:rPr>
        <w:t xml:space="preserve"> حلقه بسته و ک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ف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ت</w:t>
      </w:r>
      <w:r w:rsidR="00BE717F" w:rsidRPr="008101AE">
        <w:rPr>
          <w:rtl/>
        </w:rPr>
        <w:t xml:space="preserve"> کنترل‌کننده طراح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شده، پاسخ س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ستم</w:t>
      </w:r>
      <w:r w:rsidR="00BE717F" w:rsidRPr="008101AE">
        <w:rPr>
          <w:rtl/>
        </w:rPr>
        <w:t xml:space="preserve"> به ورود</w:t>
      </w:r>
      <w:r w:rsidR="00BE717F" w:rsidRPr="008101AE">
        <w:rPr>
          <w:rFonts w:hint="cs"/>
          <w:rtl/>
        </w:rPr>
        <w:t>ی‌</w:t>
      </w:r>
      <w:r w:rsidR="00BE717F" w:rsidRPr="008101AE">
        <w:rPr>
          <w:rFonts w:hint="eastAsia"/>
          <w:rtl/>
        </w:rPr>
        <w:t>ها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مختلف مورد بررس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و تحل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ل</w:t>
      </w:r>
      <w:r w:rsidR="00BE717F" w:rsidRPr="008101AE">
        <w:rPr>
          <w:rtl/>
        </w:rPr>
        <w:t xml:space="preserve"> قرار م</w:t>
      </w:r>
      <w:r w:rsidR="00BE717F" w:rsidRPr="008101AE">
        <w:rPr>
          <w:rFonts w:hint="cs"/>
          <w:rtl/>
        </w:rPr>
        <w:t>ی‌</w:t>
      </w:r>
      <w:r w:rsidR="00BE717F" w:rsidRPr="008101AE">
        <w:rPr>
          <w:rFonts w:hint="eastAsia"/>
          <w:rtl/>
        </w:rPr>
        <w:t>گ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رد</w:t>
      </w:r>
      <w:r w:rsidR="00BE717F" w:rsidRPr="008101AE">
        <w:rPr>
          <w:rtl/>
        </w:rPr>
        <w:t>. ا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ن</w:t>
      </w:r>
      <w:r w:rsidR="00BE717F" w:rsidRPr="008101AE">
        <w:rPr>
          <w:rtl/>
        </w:rPr>
        <w:t xml:space="preserve"> تحل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ل‌ها</w:t>
      </w:r>
      <w:r w:rsidR="00BE717F" w:rsidRPr="008101AE">
        <w:rPr>
          <w:rtl/>
        </w:rPr>
        <w:t xml:space="preserve"> شامل بررس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پاسخ زمان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،</w:t>
      </w:r>
      <w:r w:rsidR="00BE717F" w:rsidRPr="008101AE">
        <w:rPr>
          <w:rtl/>
        </w:rPr>
        <w:t xml:space="preserve"> م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زان</w:t>
      </w:r>
      <w:r w:rsidR="00BE717F" w:rsidRPr="008101AE">
        <w:rPr>
          <w:rtl/>
        </w:rPr>
        <w:t xml:space="preserve"> فراجهش</w:t>
      </w:r>
      <w:r w:rsidR="00BE717F" w:rsidRPr="008101AE">
        <w:rPr>
          <w:rStyle w:val="FootnoteReference"/>
          <w:rtl/>
        </w:rPr>
        <w:footnoteReference w:id="3"/>
      </w:r>
      <w:r w:rsidR="00DE1D0A" w:rsidRPr="008101AE">
        <w:rPr>
          <w:rFonts w:hint="cs"/>
          <w:rtl/>
        </w:rPr>
        <w:t>،</w:t>
      </w:r>
      <w:r w:rsidR="00BE717F" w:rsidRPr="008101AE">
        <w:rPr>
          <w:rtl/>
        </w:rPr>
        <w:t xml:space="preserve"> زمان نشست</w:t>
      </w:r>
      <w:r w:rsidR="00BE717F" w:rsidRPr="008101AE">
        <w:rPr>
          <w:rStyle w:val="FootnoteReference"/>
          <w:rtl/>
        </w:rPr>
        <w:footnoteReference w:id="4"/>
      </w:r>
      <w:r w:rsidR="00DE1D0A" w:rsidRPr="008101AE">
        <w:rPr>
          <w:rFonts w:hint="cs"/>
          <w:rtl/>
        </w:rPr>
        <w:t xml:space="preserve"> و زمان برخواست</w:t>
      </w:r>
      <w:r w:rsidR="00DE1D0A" w:rsidRPr="008101AE">
        <w:rPr>
          <w:rStyle w:val="FootnoteReference"/>
          <w:rtl/>
        </w:rPr>
        <w:footnoteReference w:id="5"/>
      </w:r>
      <w:r w:rsidR="00BE717F" w:rsidRPr="008101AE">
        <w:rPr>
          <w:rtl/>
        </w:rPr>
        <w:t xml:space="preserve"> در برابر س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گنال‌ها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ورود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گوناگون است تا اطم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نان</w:t>
      </w:r>
      <w:r w:rsidR="00BE717F" w:rsidRPr="008101AE">
        <w:rPr>
          <w:rtl/>
        </w:rPr>
        <w:t xml:space="preserve"> حاصل ش</w:t>
      </w:r>
      <w:r w:rsidR="00BE717F" w:rsidRPr="008101AE">
        <w:rPr>
          <w:rFonts w:hint="eastAsia"/>
          <w:rtl/>
        </w:rPr>
        <w:t>ود</w:t>
      </w:r>
      <w:r w:rsidR="00BE717F" w:rsidRPr="008101AE">
        <w:rPr>
          <w:rtl/>
        </w:rPr>
        <w:t xml:space="preserve"> که س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ستم</w:t>
      </w:r>
      <w:r w:rsidR="00BE717F" w:rsidRPr="008101AE">
        <w:rPr>
          <w:rtl/>
        </w:rPr>
        <w:t xml:space="preserve"> توانا</w:t>
      </w:r>
      <w:r w:rsidR="00BE717F" w:rsidRPr="008101AE">
        <w:rPr>
          <w:rFonts w:hint="cs"/>
          <w:rtl/>
        </w:rPr>
        <w:t>یی</w:t>
      </w:r>
      <w:r w:rsidR="00BE717F" w:rsidRPr="008101AE">
        <w:rPr>
          <w:rtl/>
        </w:rPr>
        <w:t xml:space="preserve"> حفظ پا</w:t>
      </w:r>
      <w:r w:rsidR="00BE717F" w:rsidRPr="008101AE">
        <w:rPr>
          <w:rFonts w:hint="cs"/>
          <w:rtl/>
        </w:rPr>
        <w:t>ی</w:t>
      </w:r>
      <w:r w:rsidR="00BE717F" w:rsidRPr="008101AE">
        <w:rPr>
          <w:rFonts w:hint="eastAsia"/>
          <w:rtl/>
        </w:rPr>
        <w:t>دار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</w:t>
      </w:r>
      <w:r w:rsidR="0078075F" w:rsidRPr="008101AE">
        <w:rPr>
          <w:rFonts w:hint="cs"/>
          <w:rtl/>
        </w:rPr>
        <w:t xml:space="preserve">برای </w:t>
      </w:r>
      <w:r w:rsidR="00BE717F" w:rsidRPr="008101AE">
        <w:rPr>
          <w:rtl/>
        </w:rPr>
        <w:t>ورود</w:t>
      </w:r>
      <w:r w:rsidR="00BE717F" w:rsidRPr="008101AE">
        <w:rPr>
          <w:rFonts w:hint="cs"/>
          <w:rtl/>
        </w:rPr>
        <w:t>ی‌</w:t>
      </w:r>
      <w:r w:rsidR="00BE717F" w:rsidRPr="008101AE">
        <w:rPr>
          <w:rFonts w:hint="eastAsia"/>
          <w:rtl/>
        </w:rPr>
        <w:t>ها</w:t>
      </w:r>
      <w:r w:rsidR="00BE717F" w:rsidRPr="008101AE">
        <w:rPr>
          <w:rFonts w:hint="cs"/>
          <w:rtl/>
        </w:rPr>
        <w:t>ی</w:t>
      </w:r>
      <w:r w:rsidR="00BE717F" w:rsidRPr="008101AE">
        <w:rPr>
          <w:rtl/>
        </w:rPr>
        <w:t xml:space="preserve"> </w:t>
      </w:r>
      <w:r w:rsidR="0078075F" w:rsidRPr="008101AE">
        <w:rPr>
          <w:rFonts w:hint="cs"/>
          <w:rtl/>
        </w:rPr>
        <w:t>مخت</w:t>
      </w:r>
      <w:r w:rsidR="00DE426A" w:rsidRPr="008101AE">
        <w:rPr>
          <w:rFonts w:hint="cs"/>
          <w:rtl/>
        </w:rPr>
        <w:t xml:space="preserve">لف </w:t>
      </w:r>
      <w:r w:rsidR="00BE717F" w:rsidRPr="008101AE">
        <w:rPr>
          <w:rtl/>
        </w:rPr>
        <w:t>را دارا م</w:t>
      </w:r>
      <w:r w:rsidR="00BE717F" w:rsidRPr="008101AE">
        <w:rPr>
          <w:rFonts w:hint="cs"/>
          <w:rtl/>
        </w:rPr>
        <w:t>ی‌</w:t>
      </w:r>
      <w:r w:rsidR="00BE717F" w:rsidRPr="008101AE">
        <w:rPr>
          <w:rFonts w:hint="eastAsia"/>
          <w:rtl/>
        </w:rPr>
        <w:t>باشد</w:t>
      </w:r>
      <w:r w:rsidR="00BE717F" w:rsidRPr="008101AE">
        <w:rPr>
          <w:rtl/>
        </w:rPr>
        <w:t>.</w:t>
      </w:r>
    </w:p>
    <w:p w14:paraId="2CFB6A2B" w14:textId="72105A13" w:rsidR="0065316F" w:rsidRPr="008101AE" w:rsidRDefault="0065316F" w:rsidP="00BE717F">
      <w:pPr>
        <w:pStyle w:val="NewParagraph"/>
        <w:rPr>
          <w:rtl/>
        </w:rPr>
      </w:pPr>
      <w:r w:rsidRPr="008101AE">
        <w:rPr>
          <w:rFonts w:hint="cs"/>
          <w:rtl/>
        </w:rPr>
        <w:t xml:space="preserve">اهداف کنترلی </w:t>
      </w:r>
      <w:r w:rsidR="005E172C" w:rsidRPr="008101AE">
        <w:rPr>
          <w:rFonts w:hint="cs"/>
          <w:rtl/>
        </w:rPr>
        <w:t>پروژه شامل موارد زیر می‌شود:</w:t>
      </w:r>
    </w:p>
    <w:p w14:paraId="0EB0BAD2" w14:textId="03C8BEF9" w:rsidR="005E172C" w:rsidRPr="008101AE" w:rsidRDefault="00DE59AB" w:rsidP="005E172C">
      <w:pPr>
        <w:pStyle w:val="NewParagraph"/>
        <w:numPr>
          <w:ilvl w:val="0"/>
          <w:numId w:val="49"/>
        </w:numPr>
        <w:rPr>
          <w:lang w:bidi="fa-IR"/>
        </w:rPr>
      </w:pPr>
      <w:r w:rsidRPr="008101AE">
        <w:rPr>
          <w:rFonts w:hint="cs"/>
          <w:rtl/>
          <w:lang w:bidi="fa-IR"/>
        </w:rPr>
        <w:t>زمان نشست کمتر از 5 ثانیه</w:t>
      </w:r>
    </w:p>
    <w:p w14:paraId="57DEE56D" w14:textId="7842CA61" w:rsidR="00DE59AB" w:rsidRPr="008101AE" w:rsidRDefault="00DE59AB" w:rsidP="005E172C">
      <w:pPr>
        <w:pStyle w:val="NewParagraph"/>
        <w:numPr>
          <w:ilvl w:val="0"/>
          <w:numId w:val="49"/>
        </w:numPr>
        <w:rPr>
          <w:lang w:bidi="fa-IR"/>
        </w:rPr>
      </w:pPr>
      <w:r w:rsidRPr="008101AE">
        <w:rPr>
          <w:rFonts w:hint="cs"/>
          <w:rtl/>
          <w:lang w:bidi="fa-IR"/>
        </w:rPr>
        <w:t>زمان برخواست کمتر از 0.5 ثانیه</w:t>
      </w:r>
    </w:p>
    <w:p w14:paraId="1E4B740C" w14:textId="0AF5FF70" w:rsidR="004C03BA" w:rsidRPr="008101AE" w:rsidRDefault="004C03BA" w:rsidP="005E172C">
      <w:pPr>
        <w:pStyle w:val="NewParagraph"/>
        <w:numPr>
          <w:ilvl w:val="0"/>
          <w:numId w:val="49"/>
        </w:numPr>
        <w:rPr>
          <w:lang w:bidi="fa-IR"/>
        </w:rPr>
      </w:pPr>
      <w:r w:rsidRPr="008101AE">
        <w:rPr>
          <w:rFonts w:hint="cs"/>
          <w:rtl/>
          <w:lang w:bidi="fa-IR"/>
        </w:rPr>
        <w:t>زاویه انحراف آونگ کمتر از 15 درجه</w:t>
      </w:r>
    </w:p>
    <w:p w14:paraId="4C8B5799" w14:textId="7A06FF05" w:rsidR="004C03BA" w:rsidRPr="008101AE" w:rsidRDefault="003F68A8" w:rsidP="005E172C">
      <w:pPr>
        <w:pStyle w:val="NewParagraph"/>
        <w:numPr>
          <w:ilvl w:val="0"/>
          <w:numId w:val="49"/>
        </w:numPr>
        <w:rPr>
          <w:lang w:bidi="fa-IR"/>
        </w:rPr>
      </w:pPr>
      <w:r w:rsidRPr="008101AE">
        <w:rPr>
          <w:rFonts w:hint="cs"/>
          <w:rtl/>
          <w:lang w:bidi="fa-IR"/>
        </w:rPr>
        <w:t>خطای ماندگار کمتر از 2 درصد</w:t>
      </w:r>
    </w:p>
    <w:p w14:paraId="34F72102" w14:textId="3CED89F5" w:rsidR="003F68A8" w:rsidRPr="008101AE" w:rsidRDefault="006E0030" w:rsidP="005E172C">
      <w:pPr>
        <w:pStyle w:val="NewParagraph"/>
        <w:numPr>
          <w:ilvl w:val="0"/>
          <w:numId w:val="49"/>
        </w:numPr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ارابه باید در فضایی حداکثر با فاصله‌ی 10 سانتی‌متری از نقطه </w:t>
      </w:r>
      <w:r w:rsidR="000A1642" w:rsidRPr="008101AE">
        <w:rPr>
          <w:rFonts w:hint="cs"/>
          <w:rtl/>
          <w:lang w:bidi="fa-IR"/>
        </w:rPr>
        <w:t>صفر خود بماند</w:t>
      </w:r>
    </w:p>
    <w:p w14:paraId="38599C92" w14:textId="7BBDF872" w:rsidR="00993DEC" w:rsidRPr="008101AE" w:rsidRDefault="00993DEC" w:rsidP="00594C7F">
      <w:pPr>
        <w:pStyle w:val="NewParagraph"/>
        <w:ind w:firstLine="0"/>
        <w:rPr>
          <w:rtl/>
          <w:lang w:bidi="fa-IR"/>
        </w:rPr>
      </w:pPr>
    </w:p>
    <w:p w14:paraId="2B343C4A" w14:textId="7BAAB768" w:rsidR="00F5689A" w:rsidRPr="008101AE" w:rsidRDefault="00260A7B" w:rsidP="00F5689A">
      <w:pPr>
        <w:pStyle w:val="Heading2"/>
        <w:rPr>
          <w:lang w:bidi="fa-IR"/>
        </w:rPr>
      </w:pPr>
      <w:bookmarkStart w:id="3" w:name="_Toc222493012"/>
      <w:r w:rsidRPr="008101AE">
        <w:rPr>
          <w:rFonts w:hint="cs"/>
          <w:rtl/>
          <w:lang w:bidi="fa-IR"/>
        </w:rPr>
        <w:lastRenderedPageBreak/>
        <w:t>مراحل و ابزارهای استفاده شده</w:t>
      </w:r>
      <w:bookmarkEnd w:id="3"/>
    </w:p>
    <w:p w14:paraId="0B92B3DE" w14:textId="2E531BD0" w:rsidR="00F5689A" w:rsidRPr="008101AE" w:rsidRDefault="00AA7FF9" w:rsidP="00F5689A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>ابزار استفاده شده در این پروژه برای شبیه‌سازی و نمایش رفتار سیستم، نرم‌افزار متلب</w:t>
      </w:r>
      <w:r w:rsidR="00511E84" w:rsidRPr="008101AE">
        <w:rPr>
          <w:rStyle w:val="FootnoteReference"/>
          <w:rtl/>
          <w:lang w:bidi="fa-IR"/>
        </w:rPr>
        <w:footnoteReference w:id="6"/>
      </w:r>
      <w:r w:rsidRPr="008101AE">
        <w:rPr>
          <w:rFonts w:hint="cs"/>
          <w:rtl/>
          <w:lang w:bidi="fa-IR"/>
        </w:rPr>
        <w:t xml:space="preserve"> به همراه پکیج سیمولینک</w:t>
      </w:r>
      <w:r w:rsidR="00511E84" w:rsidRPr="008101AE">
        <w:rPr>
          <w:rStyle w:val="FootnoteReference"/>
          <w:rtl/>
          <w:lang w:bidi="fa-IR"/>
        </w:rPr>
        <w:footnoteReference w:id="7"/>
      </w:r>
      <w:r w:rsidRPr="008101AE">
        <w:rPr>
          <w:rFonts w:hint="cs"/>
          <w:rtl/>
          <w:lang w:bidi="fa-IR"/>
        </w:rPr>
        <w:t xml:space="preserve"> می‌باشد.</w:t>
      </w:r>
      <w:r w:rsidR="00D536E9" w:rsidRPr="008101AE">
        <w:rPr>
          <w:rFonts w:hint="cs"/>
          <w:rtl/>
          <w:lang w:bidi="fa-IR"/>
        </w:rPr>
        <w:t xml:space="preserve"> و در نهایت نیز برای نمایش بهتر </w:t>
      </w:r>
      <w:r w:rsidR="00083AE6" w:rsidRPr="008101AE">
        <w:rPr>
          <w:rFonts w:hint="cs"/>
          <w:rtl/>
          <w:lang w:bidi="fa-IR"/>
        </w:rPr>
        <w:t xml:space="preserve">رفتار سیستم، با استفاده از </w:t>
      </w:r>
      <w:r w:rsidR="00083AE6" w:rsidRPr="008101AE">
        <w:rPr>
          <w:lang w:bidi="fa-IR"/>
        </w:rPr>
        <w:t>simscape multibody</w:t>
      </w:r>
      <w:r w:rsidR="00024E3D" w:rsidRPr="008101AE">
        <w:rPr>
          <w:rFonts w:hint="cs"/>
          <w:rtl/>
          <w:lang w:bidi="fa-IR"/>
        </w:rPr>
        <w:t xml:space="preserve"> می‌توان </w:t>
      </w:r>
      <w:r w:rsidR="000C2481" w:rsidRPr="008101AE">
        <w:rPr>
          <w:rFonts w:hint="cs"/>
          <w:rtl/>
          <w:lang w:bidi="fa-IR"/>
        </w:rPr>
        <w:t xml:space="preserve">حرکت آونگ و ارابه را مشاهده نمود. </w:t>
      </w:r>
    </w:p>
    <w:p w14:paraId="610A5078" w14:textId="0FA0370F" w:rsidR="000C2481" w:rsidRPr="008101AE" w:rsidRDefault="000C2481" w:rsidP="00F5689A">
      <w:pPr>
        <w:rPr>
          <w:lang w:bidi="fa-IR"/>
        </w:rPr>
      </w:pPr>
      <w:r w:rsidRPr="008101AE">
        <w:rPr>
          <w:rFonts w:hint="cs"/>
          <w:rtl/>
          <w:lang w:bidi="fa-IR"/>
        </w:rPr>
        <w:t xml:space="preserve">در فصل بعد به مدل‌سازی ریاضی سیستم می‌پردازیم و معادلات را استخراج کرده، سپس </w:t>
      </w:r>
      <w:r w:rsidR="000E5981" w:rsidRPr="008101AE">
        <w:rPr>
          <w:rFonts w:hint="cs"/>
          <w:rtl/>
          <w:lang w:bidi="fa-IR"/>
        </w:rPr>
        <w:t xml:space="preserve">معادلات را خطی می‌کنیم. </w:t>
      </w:r>
    </w:p>
    <w:p w14:paraId="50BA0A44" w14:textId="21EF01A7" w:rsidR="00711EB8" w:rsidRPr="008101AE" w:rsidRDefault="00711EB8" w:rsidP="00F5689A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>در این پروژه از</w:t>
      </w:r>
      <w:r w:rsidR="00421832" w:rsidRPr="008101AE">
        <w:rPr>
          <w:rFonts w:hint="cs"/>
          <w:rtl/>
          <w:lang w:bidi="fa-IR"/>
        </w:rPr>
        <w:t xml:space="preserve"> </w:t>
      </w:r>
      <w:r w:rsidRPr="008101AE">
        <w:rPr>
          <w:rFonts w:hint="cs"/>
          <w:rtl/>
          <w:lang w:bidi="fa-IR"/>
        </w:rPr>
        <w:t>مقاله</w:t>
      </w:r>
      <w:r w:rsidR="00421832" w:rsidRPr="008101AE">
        <w:rPr>
          <w:rFonts w:hint="cs"/>
          <w:rtl/>
          <w:lang w:bidi="fa-IR"/>
        </w:rPr>
        <w:t>‌ی</w:t>
      </w:r>
      <w:r w:rsidR="006E3F7D" w:rsidRPr="008101AE">
        <w:rPr>
          <w:lang w:bidi="fa-IR"/>
        </w:rPr>
        <w:t>[1]</w:t>
      </w:r>
      <w:r w:rsidRPr="008101AE">
        <w:rPr>
          <w:rFonts w:hint="cs"/>
          <w:rtl/>
          <w:lang w:bidi="fa-IR"/>
        </w:rPr>
        <w:t xml:space="preserve"> به عنوان مقاله مرجع استفاده شده است.</w:t>
      </w:r>
    </w:p>
    <w:p w14:paraId="51BE897A" w14:textId="638F4D3B" w:rsidR="00F7136F" w:rsidRPr="008101AE" w:rsidRDefault="00F7136F" w:rsidP="00F5689A">
      <w:pPr>
        <w:rPr>
          <w:rtl/>
          <w:lang w:bidi="fa-IR"/>
        </w:rPr>
      </w:pPr>
      <w:r w:rsidRPr="008101AE">
        <w:rPr>
          <w:rtl/>
          <w:lang w:bidi="fa-IR"/>
        </w:rPr>
        <w:br w:type="page"/>
      </w:r>
    </w:p>
    <w:p w14:paraId="15ACEF2E" w14:textId="52E40DBE" w:rsidR="00BF42A2" w:rsidRPr="008101AE" w:rsidRDefault="00882C8A" w:rsidP="00FD278C">
      <w:pPr>
        <w:pStyle w:val="Heading1"/>
        <w:rPr>
          <w:rtl/>
        </w:rPr>
      </w:pPr>
      <w:bookmarkStart w:id="4" w:name="_Toc222493013"/>
      <w:r w:rsidRPr="008101AE">
        <w:rPr>
          <w:rFonts w:hint="cs"/>
          <w:rtl/>
        </w:rPr>
        <w:lastRenderedPageBreak/>
        <w:t>مدل‌سازی سیستم</w:t>
      </w:r>
      <w:bookmarkEnd w:id="4"/>
    </w:p>
    <w:p w14:paraId="220FD6BC" w14:textId="14C2651E" w:rsidR="00134674" w:rsidRPr="008101AE" w:rsidRDefault="0059195D" w:rsidP="00134674">
      <w:pPr>
        <w:pStyle w:val="Heading2"/>
        <w:rPr>
          <w:rtl/>
        </w:rPr>
      </w:pPr>
      <w:bookmarkStart w:id="5" w:name="_Toc222493014"/>
      <w:r w:rsidRPr="008101AE">
        <w:rPr>
          <w:rFonts w:hint="cs"/>
          <w:rtl/>
        </w:rPr>
        <w:t>استخراج معادلات و روابط</w:t>
      </w:r>
      <w:bookmarkEnd w:id="5"/>
    </w:p>
    <w:p w14:paraId="444AE499" w14:textId="1BF1EFB5" w:rsidR="000A1642" w:rsidRPr="008101AE" w:rsidRDefault="000A1642" w:rsidP="000A1642">
      <w:pPr>
        <w:pStyle w:val="NewParagraph"/>
        <w:rPr>
          <w:rtl/>
        </w:rPr>
      </w:pPr>
      <w:r w:rsidRPr="008101AE">
        <w:rPr>
          <w:rFonts w:hint="cs"/>
          <w:rtl/>
        </w:rPr>
        <w:t xml:space="preserve">در این </w:t>
      </w:r>
      <w:r w:rsidR="00113900" w:rsidRPr="008101AE">
        <w:rPr>
          <w:rFonts w:hint="cs"/>
          <w:rtl/>
        </w:rPr>
        <w:t>مساله مشخصات سیستم را به صورت زیر در نظر می‌گیریم: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10"/>
        <w:gridCol w:w="2172"/>
        <w:gridCol w:w="2215"/>
        <w:gridCol w:w="2080"/>
      </w:tblGrid>
      <w:tr w:rsidR="00DD07AD" w:rsidRPr="008101AE" w14:paraId="75ADA503" w14:textId="51A92EF1" w:rsidTr="00DD07AD">
        <w:tc>
          <w:tcPr>
            <w:tcW w:w="2365" w:type="dxa"/>
          </w:tcPr>
          <w:p w14:paraId="275F50E9" w14:textId="55866E02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rPr>
                <w:rFonts w:hint="cs"/>
                <w:rtl/>
              </w:rPr>
              <w:t>پارامتر</w:t>
            </w:r>
          </w:p>
        </w:tc>
        <w:tc>
          <w:tcPr>
            <w:tcW w:w="2237" w:type="dxa"/>
          </w:tcPr>
          <w:p w14:paraId="0EAFB88A" w14:textId="1CC13957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rPr>
                <w:rFonts w:hint="cs"/>
                <w:rtl/>
              </w:rPr>
              <w:t>نماد</w:t>
            </w:r>
          </w:p>
        </w:tc>
        <w:tc>
          <w:tcPr>
            <w:tcW w:w="2270" w:type="dxa"/>
          </w:tcPr>
          <w:p w14:paraId="06473AF6" w14:textId="2C0A26E1" w:rsidR="00DD07AD" w:rsidRPr="008101AE" w:rsidRDefault="00DD07AD" w:rsidP="00BE2C26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rPr>
                <w:rFonts w:hint="cs"/>
                <w:rtl/>
              </w:rPr>
              <w:t>مقدار</w:t>
            </w:r>
          </w:p>
        </w:tc>
        <w:tc>
          <w:tcPr>
            <w:tcW w:w="2131" w:type="dxa"/>
          </w:tcPr>
          <w:p w14:paraId="627AAFF0" w14:textId="16996F40" w:rsidR="00DD07AD" w:rsidRPr="008101AE" w:rsidRDefault="00DD07AD" w:rsidP="006D23A0">
            <w:pPr>
              <w:pStyle w:val="NewParagraph"/>
              <w:ind w:firstLine="0"/>
              <w:jc w:val="left"/>
              <w:rPr>
                <w:rtl/>
                <w:lang w:bidi="fa-IR"/>
              </w:rPr>
            </w:pPr>
            <w:r w:rsidRPr="008101AE">
              <w:rPr>
                <w:rFonts w:hint="cs"/>
                <w:rtl/>
                <w:lang w:bidi="fa-IR"/>
              </w:rPr>
              <w:t>واحد</w:t>
            </w:r>
          </w:p>
        </w:tc>
      </w:tr>
      <w:tr w:rsidR="00DD07AD" w:rsidRPr="008101AE" w14:paraId="4519F8A2" w14:textId="23976573" w:rsidTr="00DD07AD">
        <w:tc>
          <w:tcPr>
            <w:tcW w:w="2365" w:type="dxa"/>
          </w:tcPr>
          <w:p w14:paraId="21A06664" w14:textId="6418A441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rPr>
                <w:rFonts w:hint="cs"/>
                <w:rtl/>
              </w:rPr>
              <w:t>وزن ارابه</w:t>
            </w:r>
          </w:p>
        </w:tc>
        <w:tc>
          <w:tcPr>
            <w:tcW w:w="2237" w:type="dxa"/>
          </w:tcPr>
          <w:p w14:paraId="2184DF60" w14:textId="6EE68E2A" w:rsidR="00DD07AD" w:rsidRPr="008101AE" w:rsidRDefault="00DD07AD" w:rsidP="000A1642">
            <w:pPr>
              <w:pStyle w:val="NewParagraph"/>
              <w:ind w:firstLine="0"/>
              <w:rPr>
                <w:lang w:bidi="fa-IR"/>
              </w:rPr>
            </w:pPr>
            <w:r w:rsidRPr="008101AE">
              <w:rPr>
                <w:lang w:bidi="fa-IR"/>
              </w:rPr>
              <w:t>M</w:t>
            </w:r>
          </w:p>
        </w:tc>
        <w:tc>
          <w:tcPr>
            <w:tcW w:w="2270" w:type="dxa"/>
          </w:tcPr>
          <w:p w14:paraId="017A1F93" w14:textId="181E94F1" w:rsidR="00DD07AD" w:rsidRPr="008101AE" w:rsidRDefault="00DD07AD" w:rsidP="00DD07AD">
            <w:pPr>
              <w:pStyle w:val="NewParagraph"/>
              <w:ind w:firstLine="0"/>
              <w:jc w:val="left"/>
              <w:rPr>
                <w:lang w:bidi="fa-IR"/>
              </w:rPr>
            </w:pPr>
            <w:r w:rsidRPr="008101AE">
              <w:rPr>
                <w:rFonts w:hint="cs"/>
                <w:rtl/>
                <w:lang w:bidi="fa-IR"/>
              </w:rPr>
              <w:t>2</w:t>
            </w:r>
          </w:p>
        </w:tc>
        <w:tc>
          <w:tcPr>
            <w:tcW w:w="2131" w:type="dxa"/>
          </w:tcPr>
          <w:p w14:paraId="021BB3E3" w14:textId="4F9B8E8A" w:rsidR="00DD07AD" w:rsidRPr="008101AE" w:rsidRDefault="006D23A0" w:rsidP="006D23A0">
            <w:pPr>
              <w:pStyle w:val="NewParagraph"/>
              <w:ind w:firstLine="0"/>
              <w:jc w:val="left"/>
              <w:rPr>
                <w:lang w:bidi="fa-IR"/>
              </w:rPr>
            </w:pPr>
            <w:r w:rsidRPr="008101AE">
              <w:rPr>
                <w:lang w:bidi="fa-IR"/>
              </w:rPr>
              <w:t>Kg</w:t>
            </w:r>
          </w:p>
        </w:tc>
      </w:tr>
      <w:tr w:rsidR="00DD07AD" w:rsidRPr="008101AE" w14:paraId="5C6C7FE8" w14:textId="779750FF" w:rsidTr="00DD07AD">
        <w:tc>
          <w:tcPr>
            <w:tcW w:w="2365" w:type="dxa"/>
          </w:tcPr>
          <w:p w14:paraId="10643B78" w14:textId="291CBF51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rPr>
                <w:rFonts w:hint="cs"/>
                <w:rtl/>
              </w:rPr>
              <w:t>وزن آونگ</w:t>
            </w:r>
          </w:p>
        </w:tc>
        <w:tc>
          <w:tcPr>
            <w:tcW w:w="2237" w:type="dxa"/>
          </w:tcPr>
          <w:p w14:paraId="704A16A6" w14:textId="1841E8C2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t>m</w:t>
            </w:r>
          </w:p>
        </w:tc>
        <w:tc>
          <w:tcPr>
            <w:tcW w:w="2270" w:type="dxa"/>
          </w:tcPr>
          <w:p w14:paraId="6553D703" w14:textId="752A67AD" w:rsidR="00DD07AD" w:rsidRPr="008101AE" w:rsidRDefault="00DD07AD" w:rsidP="00DD07AD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rPr>
                <w:rFonts w:hint="cs"/>
                <w:rtl/>
              </w:rPr>
              <w:t>0.2</w:t>
            </w:r>
          </w:p>
        </w:tc>
        <w:tc>
          <w:tcPr>
            <w:tcW w:w="2131" w:type="dxa"/>
          </w:tcPr>
          <w:p w14:paraId="030B2DBE" w14:textId="6F3DB138" w:rsidR="00DD07AD" w:rsidRPr="008101AE" w:rsidRDefault="006D23A0" w:rsidP="006D23A0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t>Kg</w:t>
            </w:r>
          </w:p>
        </w:tc>
      </w:tr>
      <w:tr w:rsidR="00DD07AD" w:rsidRPr="008101AE" w14:paraId="40732015" w14:textId="5B15B8E0" w:rsidTr="00DD07AD">
        <w:tc>
          <w:tcPr>
            <w:tcW w:w="2365" w:type="dxa"/>
          </w:tcPr>
          <w:p w14:paraId="4973BDC0" w14:textId="74E86ADD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rPr>
                <w:rFonts w:hint="cs"/>
                <w:rtl/>
              </w:rPr>
              <w:t>شتاب جاذبه</w:t>
            </w:r>
          </w:p>
        </w:tc>
        <w:tc>
          <w:tcPr>
            <w:tcW w:w="2237" w:type="dxa"/>
          </w:tcPr>
          <w:p w14:paraId="784339C0" w14:textId="58920D47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t>g</w:t>
            </w:r>
          </w:p>
        </w:tc>
        <w:tc>
          <w:tcPr>
            <w:tcW w:w="2270" w:type="dxa"/>
          </w:tcPr>
          <w:p w14:paraId="460B7422" w14:textId="43C3FDE0" w:rsidR="00DD07AD" w:rsidRPr="008101AE" w:rsidRDefault="00DD07AD" w:rsidP="00DD07AD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rPr>
                <w:rFonts w:hint="cs"/>
                <w:rtl/>
              </w:rPr>
              <w:t>9.81</w:t>
            </w:r>
          </w:p>
        </w:tc>
        <w:tc>
          <w:tcPr>
            <w:tcW w:w="2131" w:type="dxa"/>
          </w:tcPr>
          <w:p w14:paraId="6B6248E8" w14:textId="2E95D505" w:rsidR="00DD07AD" w:rsidRPr="008101AE" w:rsidRDefault="00EF48C7" w:rsidP="006D23A0">
            <w:pPr>
              <w:pStyle w:val="NewParagraph"/>
              <w:ind w:firstLine="0"/>
              <w:jc w:val="left"/>
              <w:rPr>
                <w:vertAlign w:val="superscript"/>
                <w:rtl/>
              </w:rPr>
            </w:pPr>
            <w:r w:rsidRPr="008101AE">
              <w:t>m/s</w:t>
            </w:r>
            <w:r w:rsidRPr="008101AE">
              <w:rPr>
                <w:vertAlign w:val="superscript"/>
              </w:rPr>
              <w:t>2</w:t>
            </w:r>
          </w:p>
        </w:tc>
      </w:tr>
      <w:tr w:rsidR="00DD07AD" w:rsidRPr="008101AE" w14:paraId="6DC63068" w14:textId="289E12D4" w:rsidTr="00DD07AD">
        <w:tc>
          <w:tcPr>
            <w:tcW w:w="2365" w:type="dxa"/>
          </w:tcPr>
          <w:p w14:paraId="1BA29667" w14:textId="0552B57B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rPr>
                <w:rFonts w:hint="cs"/>
                <w:rtl/>
              </w:rPr>
              <w:t>طول آونگ</w:t>
            </w:r>
          </w:p>
        </w:tc>
        <w:tc>
          <w:tcPr>
            <w:tcW w:w="2237" w:type="dxa"/>
          </w:tcPr>
          <w:p w14:paraId="4770BFEA" w14:textId="2677DD98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t>l</w:t>
            </w:r>
          </w:p>
        </w:tc>
        <w:tc>
          <w:tcPr>
            <w:tcW w:w="2270" w:type="dxa"/>
          </w:tcPr>
          <w:p w14:paraId="4B7F4D52" w14:textId="3FB15E9E" w:rsidR="00DD07AD" w:rsidRPr="008101AE" w:rsidRDefault="006D23A0" w:rsidP="00DD07AD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rPr>
                <w:rFonts w:hint="cs"/>
                <w:rtl/>
              </w:rPr>
              <w:t>0.5</w:t>
            </w:r>
          </w:p>
        </w:tc>
        <w:tc>
          <w:tcPr>
            <w:tcW w:w="2131" w:type="dxa"/>
          </w:tcPr>
          <w:p w14:paraId="5345136D" w14:textId="0F03676E" w:rsidR="00DD07AD" w:rsidRPr="008101AE" w:rsidRDefault="00EF48C7" w:rsidP="006D23A0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t>m</w:t>
            </w:r>
          </w:p>
        </w:tc>
      </w:tr>
      <w:tr w:rsidR="00DD07AD" w:rsidRPr="008101AE" w14:paraId="23A16257" w14:textId="3FB185E3" w:rsidTr="00DD07AD">
        <w:tc>
          <w:tcPr>
            <w:tcW w:w="2365" w:type="dxa"/>
          </w:tcPr>
          <w:p w14:paraId="673BFC04" w14:textId="728784E4" w:rsidR="00DD07AD" w:rsidRPr="008101AE" w:rsidRDefault="00DD07AD" w:rsidP="000A1642">
            <w:pPr>
              <w:pStyle w:val="NewParagraph"/>
              <w:ind w:firstLine="0"/>
              <w:rPr>
                <w:rtl/>
                <w:lang w:bidi="fa-IR"/>
              </w:rPr>
            </w:pPr>
            <w:r w:rsidRPr="008101AE">
              <w:rPr>
                <w:rFonts w:hint="cs"/>
                <w:rtl/>
              </w:rPr>
              <w:t>اصطکاک</w:t>
            </w:r>
            <w:r w:rsidRPr="008101AE">
              <w:rPr>
                <w:rFonts w:hint="cs"/>
                <w:rtl/>
                <w:lang w:bidi="fa-IR"/>
              </w:rPr>
              <w:t xml:space="preserve"> ارابه و زمین</w:t>
            </w:r>
          </w:p>
        </w:tc>
        <w:tc>
          <w:tcPr>
            <w:tcW w:w="2237" w:type="dxa"/>
          </w:tcPr>
          <w:p w14:paraId="03401793" w14:textId="3F280E5F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t>b</w:t>
            </w:r>
          </w:p>
        </w:tc>
        <w:tc>
          <w:tcPr>
            <w:tcW w:w="2270" w:type="dxa"/>
          </w:tcPr>
          <w:p w14:paraId="4CD50804" w14:textId="1287A047" w:rsidR="00DD07AD" w:rsidRPr="008101AE" w:rsidRDefault="006D23A0" w:rsidP="00DD07AD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rPr>
                <w:rFonts w:hint="cs"/>
                <w:rtl/>
              </w:rPr>
              <w:t>0</w:t>
            </w:r>
          </w:p>
        </w:tc>
        <w:tc>
          <w:tcPr>
            <w:tcW w:w="2131" w:type="dxa"/>
          </w:tcPr>
          <w:p w14:paraId="186A2AF6" w14:textId="267EEFC3" w:rsidR="00DD07AD" w:rsidRPr="008101AE" w:rsidRDefault="00056797" w:rsidP="006D23A0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t>Ns/m</w:t>
            </w:r>
          </w:p>
        </w:tc>
      </w:tr>
      <w:tr w:rsidR="00DD07AD" w:rsidRPr="008101AE" w14:paraId="1D3E525D" w14:textId="2B34EC5D" w:rsidTr="00DD07AD">
        <w:tc>
          <w:tcPr>
            <w:tcW w:w="2365" w:type="dxa"/>
          </w:tcPr>
          <w:p w14:paraId="014668C5" w14:textId="7D36B4A9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rPr>
                <w:rFonts w:hint="cs"/>
                <w:rtl/>
              </w:rPr>
              <w:t>اینرسی</w:t>
            </w:r>
          </w:p>
        </w:tc>
        <w:tc>
          <w:tcPr>
            <w:tcW w:w="2237" w:type="dxa"/>
          </w:tcPr>
          <w:p w14:paraId="052DF3C9" w14:textId="5F7CD394" w:rsidR="00DD07AD" w:rsidRPr="008101AE" w:rsidRDefault="00DD07AD" w:rsidP="000A1642">
            <w:pPr>
              <w:pStyle w:val="NewParagraph"/>
              <w:ind w:firstLine="0"/>
              <w:rPr>
                <w:rtl/>
              </w:rPr>
            </w:pPr>
            <w:r w:rsidRPr="008101AE">
              <w:t>I</w:t>
            </w:r>
          </w:p>
        </w:tc>
        <w:tc>
          <w:tcPr>
            <w:tcW w:w="2270" w:type="dxa"/>
          </w:tcPr>
          <w:p w14:paraId="4EEE0B8F" w14:textId="778DCB88" w:rsidR="00DD07AD" w:rsidRPr="008101AE" w:rsidRDefault="006D23A0" w:rsidP="00DD07AD">
            <w:pPr>
              <w:pStyle w:val="NewParagraph"/>
              <w:ind w:firstLine="0"/>
              <w:jc w:val="left"/>
              <w:rPr>
                <w:rtl/>
              </w:rPr>
            </w:pPr>
            <w:r w:rsidRPr="008101AE">
              <w:rPr>
                <w:rFonts w:hint="cs"/>
                <w:rtl/>
              </w:rPr>
              <w:t>0.099</w:t>
            </w:r>
          </w:p>
        </w:tc>
        <w:tc>
          <w:tcPr>
            <w:tcW w:w="2131" w:type="dxa"/>
          </w:tcPr>
          <w:p w14:paraId="285C83FA" w14:textId="3C08E1D2" w:rsidR="00DD07AD" w:rsidRPr="008101AE" w:rsidRDefault="00056797" w:rsidP="006D23A0">
            <w:pPr>
              <w:pStyle w:val="NewParagraph"/>
              <w:ind w:firstLine="0"/>
              <w:jc w:val="left"/>
              <w:rPr>
                <w:vertAlign w:val="superscript"/>
                <w:rtl/>
              </w:rPr>
            </w:pPr>
            <w:r w:rsidRPr="008101AE">
              <w:t>Kgm</w:t>
            </w:r>
            <w:r w:rsidR="0090765C" w:rsidRPr="008101AE">
              <w:t>2</w:t>
            </w:r>
          </w:p>
        </w:tc>
      </w:tr>
    </w:tbl>
    <w:p w14:paraId="42524B14" w14:textId="4EC784BD" w:rsidR="00113900" w:rsidRPr="008101AE" w:rsidRDefault="00113900" w:rsidP="000A1642">
      <w:pPr>
        <w:pStyle w:val="NewParagraph"/>
        <w:rPr>
          <w:rtl/>
          <w:lang w:bidi="fa-IR"/>
        </w:rPr>
      </w:pPr>
    </w:p>
    <w:p w14:paraId="3827E6A4" w14:textId="143E05BC" w:rsidR="0090765C" w:rsidRPr="008101AE" w:rsidRDefault="006F509C" w:rsidP="000A1642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از </w:t>
      </w:r>
      <w:r w:rsidR="00C41CA3" w:rsidRPr="008101AE">
        <w:rPr>
          <w:rFonts w:hint="cs"/>
          <w:rtl/>
          <w:lang w:bidi="fa-IR"/>
        </w:rPr>
        <w:t xml:space="preserve">معادله گشتاور </w:t>
      </w:r>
      <w:r w:rsidR="00020A4A" w:rsidRPr="008101AE">
        <w:rPr>
          <w:rFonts w:hint="cs"/>
          <w:rtl/>
          <w:lang w:bidi="fa-IR"/>
        </w:rPr>
        <w:t>آونگ</w:t>
      </w:r>
      <w:r w:rsidR="00C41CA3" w:rsidRPr="008101AE">
        <w:rPr>
          <w:rFonts w:hint="cs"/>
          <w:rtl/>
          <w:lang w:bidi="fa-IR"/>
        </w:rPr>
        <w:t xml:space="preserve"> حول محور اتصال</w:t>
      </w:r>
      <w:r w:rsidR="00020A4A" w:rsidRPr="008101AE">
        <w:rPr>
          <w:rFonts w:hint="cs"/>
          <w:rtl/>
          <w:lang w:bidi="fa-IR"/>
        </w:rPr>
        <w:t xml:space="preserve"> آن با ارابه</w:t>
      </w:r>
      <w:r w:rsidR="00C41CA3" w:rsidRPr="008101AE">
        <w:rPr>
          <w:rFonts w:hint="cs"/>
          <w:rtl/>
          <w:lang w:bidi="fa-IR"/>
        </w:rPr>
        <w:t xml:space="preserve"> داریم:</w:t>
      </w:r>
    </w:p>
    <w:p w14:paraId="7BE08BEC" w14:textId="058ECF25" w:rsidR="00020A4A" w:rsidRPr="008101AE" w:rsidRDefault="00020A4A" w:rsidP="00020A4A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I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τ</m:t>
              </m:r>
            </m:e>
            <m:sub>
              <m:r>
                <w:rPr>
                  <w:rFonts w:ascii="Cambria Math" w:hAnsi="Cambria Math"/>
                  <w:lang w:bidi="fa-IR"/>
                </w:rPr>
                <m:t>net</m:t>
              </m:r>
            </m:sub>
          </m:sSub>
        </m:oMath>
      </m:oMathPara>
    </w:p>
    <w:p w14:paraId="5983B600" w14:textId="7D3AACD4" w:rsidR="002A1FB3" w:rsidRPr="008101AE" w:rsidRDefault="00C76DBD" w:rsidP="002A1FB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I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 -Plcosθ-Nlsinθ</m:t>
          </m:r>
        </m:oMath>
      </m:oMathPara>
    </w:p>
    <w:p w14:paraId="7678D2DB" w14:textId="3C5C1DEF" w:rsidR="002A1FB3" w:rsidRPr="008101AE" w:rsidRDefault="006D1372" w:rsidP="006D1372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که در آن </w:t>
      </w:r>
      <w:r w:rsidRPr="008101AE">
        <w:rPr>
          <w:lang w:bidi="fa-IR"/>
        </w:rPr>
        <w:t>N</w:t>
      </w:r>
      <w:r w:rsidRPr="008101AE">
        <w:rPr>
          <w:rFonts w:hint="cs"/>
          <w:rtl/>
          <w:lang w:bidi="fa-IR"/>
        </w:rPr>
        <w:t xml:space="preserve"> نیروی عمودی وارد </w:t>
      </w:r>
      <w:r w:rsidR="000D2B3C" w:rsidRPr="008101AE">
        <w:rPr>
          <w:rFonts w:hint="cs"/>
          <w:rtl/>
          <w:lang w:bidi="fa-IR"/>
        </w:rPr>
        <w:t xml:space="preserve">شده به آونگ و </w:t>
      </w:r>
      <w:r w:rsidR="000D2B3C" w:rsidRPr="008101AE">
        <w:rPr>
          <w:lang w:bidi="fa-IR"/>
        </w:rPr>
        <w:t>P</w:t>
      </w:r>
      <w:r w:rsidR="000D2B3C" w:rsidRPr="008101AE">
        <w:rPr>
          <w:rFonts w:hint="cs"/>
          <w:rtl/>
          <w:lang w:bidi="fa-IR"/>
        </w:rPr>
        <w:t xml:space="preserve"> نیروی افقی وارد شده به آونگ است</w:t>
      </w:r>
    </w:p>
    <w:p w14:paraId="2524EE49" w14:textId="1722ED5A" w:rsidR="00204458" w:rsidRPr="008101AE" w:rsidRDefault="00204458" w:rsidP="006D1372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نیروی عمودی وارد شده بر آونگ معادل زیر است:</w:t>
      </w:r>
    </w:p>
    <w:p w14:paraId="166538AE" w14:textId="39F11641" w:rsidR="00204458" w:rsidRPr="008101AE" w:rsidRDefault="00330AE3" w:rsidP="00246A99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N=m(l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cosθ+l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sinθ+g)</m:t>
          </m:r>
        </m:oMath>
      </m:oMathPara>
    </w:p>
    <w:p w14:paraId="4ECE49B7" w14:textId="754886C4" w:rsidR="00204458" w:rsidRPr="008101AE" w:rsidRDefault="00204458" w:rsidP="00204458">
      <w:pPr>
        <w:pStyle w:val="NewParagraph"/>
        <w:rPr>
          <w:lang w:bidi="fa-IR"/>
        </w:rPr>
      </w:pPr>
      <w:r w:rsidRPr="008101AE">
        <w:rPr>
          <w:rFonts w:hint="cs"/>
          <w:rtl/>
          <w:lang w:bidi="fa-IR"/>
        </w:rPr>
        <w:t>نیروی افقی وارد شده بر آونگ معادل زیر است:</w:t>
      </w:r>
    </w:p>
    <w:p w14:paraId="1D06A503" w14:textId="2B4C0D54" w:rsidR="005957BF" w:rsidRPr="008101AE" w:rsidRDefault="00330AE3" w:rsidP="00330AE3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P=m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bidi="fa-IR"/>
                </w:rPr>
                <m:t>-l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sinθ+l</m:t>
              </m:r>
              <m:acc>
                <m:accPr>
                  <m:chr m:val="̈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  <m:r>
                <w:rPr>
                  <w:rFonts w:ascii="Cambria Math" w:hAnsi="Cambria Math"/>
                  <w:lang w:bidi="fa-IR"/>
                </w:rPr>
                <m:t>cosθ</m:t>
              </m:r>
            </m:e>
          </m:d>
        </m:oMath>
      </m:oMathPara>
    </w:p>
    <w:p w14:paraId="69AABD95" w14:textId="0E93EF99" w:rsidR="00CE2AF0" w:rsidRPr="008101AE" w:rsidRDefault="00CE2AF0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بنابراین با جایگذاری </w:t>
      </w:r>
      <w:r w:rsidR="00546832" w:rsidRPr="008101AE">
        <w:rPr>
          <w:rFonts w:hint="cs"/>
          <w:rtl/>
          <w:lang w:bidi="fa-IR"/>
        </w:rPr>
        <w:t>معادلات بالا</w:t>
      </w:r>
      <w:r w:rsidRPr="008101AE">
        <w:rPr>
          <w:rFonts w:hint="cs"/>
          <w:rtl/>
          <w:lang w:bidi="fa-IR"/>
        </w:rPr>
        <w:t xml:space="preserve"> داریم:</w:t>
      </w:r>
    </w:p>
    <w:p w14:paraId="7882AD3E" w14:textId="6543FEE0" w:rsidR="002423AE" w:rsidRPr="008101AE" w:rsidRDefault="00000000" w:rsidP="007B16F6">
      <w:pPr>
        <w:pStyle w:val="NewParagraph"/>
        <w:bidi w:val="0"/>
        <w:rPr>
          <w:rtl/>
          <w:lang w:bidi="fa-IR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I+m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 xml:space="preserve"> 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+mglsinθ= -ml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cosθ</m:t>
          </m:r>
        </m:oMath>
      </m:oMathPara>
    </w:p>
    <w:p w14:paraId="5BCFBD5E" w14:textId="77777777" w:rsidR="002423AE" w:rsidRPr="008101AE" w:rsidRDefault="002423AE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معادله لاگرانژ که مبنای آن روابط انرژی است برابر زیر است:</w:t>
      </w:r>
    </w:p>
    <w:p w14:paraId="6CA3C1DD" w14:textId="1098084C" w:rsidR="002423AE" w:rsidRPr="008101AE" w:rsidRDefault="001442F8" w:rsidP="00204458">
      <w:pPr>
        <w:pStyle w:val="NewParagraph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L=T-V</m:t>
          </m:r>
        </m:oMath>
      </m:oMathPara>
    </w:p>
    <w:p w14:paraId="42653565" w14:textId="77777777" w:rsidR="00DF3149" w:rsidRPr="008101AE" w:rsidRDefault="002423AE" w:rsidP="00204458">
      <w:pPr>
        <w:pStyle w:val="NewParagraph"/>
        <w:rPr>
          <w:lang w:bidi="fa-IR"/>
        </w:rPr>
      </w:pPr>
      <w:r w:rsidRPr="008101AE">
        <w:rPr>
          <w:rFonts w:hint="cs"/>
          <w:rtl/>
          <w:lang w:bidi="fa-IR"/>
        </w:rPr>
        <w:t xml:space="preserve">انرژی جنبشی </w:t>
      </w:r>
      <w:r w:rsidR="00DF3149" w:rsidRPr="008101AE">
        <w:rPr>
          <w:rFonts w:hint="cs"/>
          <w:rtl/>
          <w:lang w:bidi="fa-IR"/>
        </w:rPr>
        <w:t>سیستم معادل زیر است</w:t>
      </w:r>
    </w:p>
    <w:p w14:paraId="0259C08F" w14:textId="1CE78DBF" w:rsidR="001442F8" w:rsidRPr="008101AE" w:rsidRDefault="001442F8" w:rsidP="00204458">
      <w:pPr>
        <w:pStyle w:val="NewParagraph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w:lastRenderedPageBreak/>
            <m:t>T=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</m:oMath>
      </m:oMathPara>
    </w:p>
    <w:p w14:paraId="5C40FA22" w14:textId="1589380E" w:rsidR="00204458" w:rsidRPr="008101AE" w:rsidRDefault="00DF3149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که در آن انرژی جنبشی</w:t>
      </w:r>
      <w:r w:rsidR="00CE2AF0" w:rsidRPr="008101AE">
        <w:rPr>
          <w:rFonts w:hint="cs"/>
          <w:rtl/>
          <w:lang w:bidi="fa-IR"/>
        </w:rPr>
        <w:t xml:space="preserve"> </w:t>
      </w:r>
      <w:r w:rsidRPr="008101AE">
        <w:rPr>
          <w:rFonts w:hint="cs"/>
          <w:rtl/>
          <w:lang w:bidi="fa-IR"/>
        </w:rPr>
        <w:t>ارابه از راه زیر محاسبه می‌شود:</w:t>
      </w:r>
    </w:p>
    <w:p w14:paraId="22946654" w14:textId="667B9814" w:rsidR="00DF3149" w:rsidRPr="008101AE" w:rsidRDefault="00000000" w:rsidP="005B2091">
      <w:pPr>
        <w:pStyle w:val="NewParagraph"/>
        <w:bidi w:val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</m:oMath>
      </m:oMathPara>
    </w:p>
    <w:p w14:paraId="07D6113D" w14:textId="6691B10C" w:rsidR="00DF3149" w:rsidRPr="008101AE" w:rsidRDefault="00DF3149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و </w:t>
      </w:r>
      <w:r w:rsidR="009C169C" w:rsidRPr="008101AE">
        <w:rPr>
          <w:rFonts w:hint="cs"/>
          <w:rtl/>
          <w:lang w:bidi="fa-IR"/>
        </w:rPr>
        <w:t xml:space="preserve">همچنین </w:t>
      </w:r>
      <w:r w:rsidRPr="008101AE">
        <w:rPr>
          <w:rFonts w:hint="cs"/>
          <w:rtl/>
          <w:lang w:bidi="fa-IR"/>
        </w:rPr>
        <w:t xml:space="preserve">انرژي جنبشی </w:t>
      </w:r>
      <w:r w:rsidR="009C169C" w:rsidRPr="008101AE">
        <w:rPr>
          <w:rFonts w:hint="cs"/>
          <w:rtl/>
          <w:lang w:bidi="fa-IR"/>
        </w:rPr>
        <w:t>آونگ معادل زیر است:</w:t>
      </w:r>
    </w:p>
    <w:p w14:paraId="157F24B2" w14:textId="77777777" w:rsidR="00D3493A" w:rsidRPr="008101AE" w:rsidRDefault="00000000" w:rsidP="00D3493A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x-lsinθ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bidi="fa-IR"/>
                        </w:rPr>
                        <m:t>lcosθ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 xml:space="preserve"> </m:t>
              </m:r>
            </m:e>
          </m:d>
        </m:oMath>
      </m:oMathPara>
    </w:p>
    <w:p w14:paraId="44AE61ED" w14:textId="6CEEC2E2" w:rsidR="000245C2" w:rsidRPr="008101AE" w:rsidRDefault="000245C2" w:rsidP="000245C2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انرژي جنبشی آونگ برابر می‌شود با:</w:t>
      </w:r>
    </w:p>
    <w:p w14:paraId="44D26DFF" w14:textId="6A677BA5" w:rsidR="00D3493A" w:rsidRPr="008101AE" w:rsidRDefault="00000000" w:rsidP="00D3493A">
      <w:pPr>
        <w:pStyle w:val="NewParagraph"/>
        <w:bidi w:val="0"/>
        <w:jc w:val="center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(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lang w:bidi="fa-IR"/>
                    </w:rPr>
                    <m:t>+l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  <m:r>
                    <w:rPr>
                      <w:rFonts w:ascii="Cambria Math" w:hAnsi="Cambria Math"/>
                      <w:lang w:bidi="fa-IR"/>
                    </w:rPr>
                    <m:t>cosθ)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bidi="fa-IR"/>
                        </w:rPr>
                        <m:t>sinθ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</m:oMath>
      </m:oMathPara>
    </w:p>
    <w:p w14:paraId="262EABD5" w14:textId="7809E546" w:rsidR="000F6975" w:rsidRPr="008101AE" w:rsidRDefault="000F6975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انرژي پتانسیل سیستم </w:t>
      </w:r>
      <w:r w:rsidR="00577AAE" w:rsidRPr="008101AE">
        <w:rPr>
          <w:rFonts w:hint="cs"/>
          <w:rtl/>
          <w:lang w:bidi="fa-IR"/>
        </w:rPr>
        <w:t>برابر است با:</w:t>
      </w:r>
    </w:p>
    <w:p w14:paraId="56C99D57" w14:textId="1C59EEC9" w:rsidR="00577AAE" w:rsidRPr="008101AE" w:rsidRDefault="001463C4" w:rsidP="00204458">
      <w:pPr>
        <w:pStyle w:val="NewParagraph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V=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</m:oMath>
      </m:oMathPara>
    </w:p>
    <w:p w14:paraId="04F3D44F" w14:textId="77777777" w:rsidR="00E22BCF" w:rsidRPr="008101AE" w:rsidRDefault="00577AAE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اما </w:t>
      </w:r>
      <w:r w:rsidR="00CE7F3C" w:rsidRPr="008101AE">
        <w:rPr>
          <w:rFonts w:hint="cs"/>
          <w:rtl/>
          <w:lang w:bidi="fa-IR"/>
        </w:rPr>
        <w:t>اگر نقطه مرجع را در مرکز جرم ارابه در نظر بگیریم</w:t>
      </w:r>
      <w:r w:rsidR="00E22BCF" w:rsidRPr="008101AE">
        <w:rPr>
          <w:rFonts w:hint="cs"/>
          <w:rtl/>
          <w:lang w:bidi="fa-IR"/>
        </w:rPr>
        <w:t xml:space="preserve">، </w:t>
      </w:r>
      <w:r w:rsidRPr="008101AE">
        <w:rPr>
          <w:rFonts w:hint="cs"/>
          <w:rtl/>
          <w:lang w:bidi="fa-IR"/>
        </w:rPr>
        <w:t xml:space="preserve">انرژی پتانسیل ارابه </w:t>
      </w:r>
      <w:r w:rsidR="00E22BCF" w:rsidRPr="008101AE">
        <w:rPr>
          <w:rFonts w:hint="cs"/>
          <w:rtl/>
          <w:lang w:bidi="fa-IR"/>
        </w:rPr>
        <w:t>برابر با صفر می‌شود</w:t>
      </w:r>
    </w:p>
    <w:p w14:paraId="2A526750" w14:textId="3673A1FA" w:rsidR="00E22BCF" w:rsidRPr="008101AE" w:rsidRDefault="00000000" w:rsidP="00204458">
      <w:pPr>
        <w:pStyle w:val="NewParagraph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>=0</m:t>
          </m:r>
        </m:oMath>
      </m:oMathPara>
    </w:p>
    <w:p w14:paraId="494B6895" w14:textId="77777777" w:rsidR="00E22BCF" w:rsidRPr="008101AE" w:rsidRDefault="00E22BCF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و انرژی پتانسیل آونگ برابر است با:</w:t>
      </w:r>
    </w:p>
    <w:p w14:paraId="0016F799" w14:textId="2DBAEF82" w:rsidR="00E22BCF" w:rsidRPr="008101AE" w:rsidRDefault="00000000" w:rsidP="00204458">
      <w:pPr>
        <w:pStyle w:val="NewParagraph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  <m:r>
            <w:rPr>
              <w:rFonts w:ascii="Cambria Math" w:hAnsi="Cambria Math"/>
              <w:lang w:bidi="fa-IR"/>
            </w:rPr>
            <m:t>=mglcosθ</m:t>
          </m:r>
        </m:oMath>
      </m:oMathPara>
    </w:p>
    <w:p w14:paraId="45A800D6" w14:textId="513EEA92" w:rsidR="00E22BCF" w:rsidRPr="008101AE" w:rsidRDefault="00E22BCF" w:rsidP="0020445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بنابراین معادله لاگرانژ</w:t>
      </w:r>
      <w:r w:rsidR="008B066C" w:rsidRPr="008101AE">
        <w:rPr>
          <w:rFonts w:hint="cs"/>
          <w:rtl/>
          <w:lang w:bidi="fa-IR"/>
        </w:rPr>
        <w:t xml:space="preserve"> </w:t>
      </w:r>
      <m:oMath>
        <m:r>
          <w:rPr>
            <w:rFonts w:ascii="Cambria Math" w:hAnsi="Cambria Math"/>
            <w:lang w:bidi="fa-IR"/>
          </w:rPr>
          <m:t>L</m:t>
        </m:r>
      </m:oMath>
      <w:r w:rsidRPr="008101AE">
        <w:rPr>
          <w:rFonts w:hint="cs"/>
          <w:rtl/>
          <w:lang w:bidi="fa-IR"/>
        </w:rPr>
        <w:t xml:space="preserve"> برابر می‌شود</w:t>
      </w:r>
    </w:p>
    <w:p w14:paraId="5EEAFD0A" w14:textId="020BA403" w:rsidR="00E22BCF" w:rsidRPr="008101AE" w:rsidRDefault="006D2100" w:rsidP="00C24D6E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L=T-V=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M+m</m:t>
              </m:r>
            </m:e>
          </m:d>
          <m:r>
            <w:rPr>
              <w:rFonts w:ascii="Cambria Math" w:hAnsi="Cambria Math"/>
              <w:lang w:bidi="fa-IR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-ml</m:t>
          </m:r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cosθ+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-mglcosθ</m:t>
          </m:r>
        </m:oMath>
      </m:oMathPara>
    </w:p>
    <w:p w14:paraId="459E5D53" w14:textId="1A2BE96A" w:rsidR="006B1EAA" w:rsidRPr="008101AE" w:rsidRDefault="00EE308D" w:rsidP="00E93911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 </w:t>
      </w:r>
      <w:r w:rsidR="008B066C" w:rsidRPr="008101AE">
        <w:rPr>
          <w:rFonts w:hint="cs"/>
          <w:rtl/>
          <w:lang w:bidi="fa-IR"/>
        </w:rPr>
        <w:t xml:space="preserve">اکنون باید از معادله لاگرانژ </w:t>
      </w:r>
      <w:r w:rsidR="00451B45" w:rsidRPr="008101AE">
        <w:rPr>
          <w:rFonts w:hint="cs"/>
          <w:rtl/>
          <w:lang w:bidi="fa-IR"/>
        </w:rPr>
        <w:t>مشتق می‌گیریم</w:t>
      </w:r>
      <w:r w:rsidR="00B31BEB" w:rsidRPr="008101AE">
        <w:rPr>
          <w:rFonts w:hint="cs"/>
          <w:rtl/>
          <w:lang w:bidi="fa-IR"/>
        </w:rPr>
        <w:t xml:space="preserve">. </w:t>
      </w:r>
      <w:r w:rsidR="006B1EAA" w:rsidRPr="008101AE">
        <w:rPr>
          <w:rFonts w:hint="cs"/>
          <w:rtl/>
          <w:lang w:bidi="fa-IR"/>
        </w:rPr>
        <w:t xml:space="preserve">ابتدا در راستای </w:t>
      </w:r>
      <m:oMath>
        <m:r>
          <w:rPr>
            <w:rFonts w:ascii="Cambria Math" w:hAnsi="Cambria Math"/>
            <w:lang w:bidi="fa-IR"/>
          </w:rPr>
          <m:t>x</m:t>
        </m:r>
      </m:oMath>
      <w:r w:rsidR="006B1EAA" w:rsidRPr="008101AE">
        <w:rPr>
          <w:rFonts w:hint="cs"/>
          <w:rtl/>
          <w:lang w:bidi="fa-IR"/>
        </w:rPr>
        <w:t xml:space="preserve"> مشتق می‌گیریم</w:t>
      </w:r>
      <w:r w:rsidR="00E93911" w:rsidRPr="008101AE">
        <w:rPr>
          <w:rFonts w:hint="cs"/>
          <w:rtl/>
          <w:lang w:bidi="fa-IR"/>
        </w:rPr>
        <w:t xml:space="preserve"> و </w:t>
      </w:r>
      <w:r w:rsidR="006B1EAA" w:rsidRPr="008101AE">
        <w:rPr>
          <w:rFonts w:hint="cs"/>
          <w:rtl/>
          <w:lang w:bidi="fa-IR"/>
        </w:rPr>
        <w:t xml:space="preserve">سپس در راستای </w:t>
      </w:r>
      <m:oMath>
        <m:r>
          <w:rPr>
            <w:rFonts w:ascii="Cambria Math" w:hAnsi="Cambria Math"/>
            <w:lang w:bidi="fa-IR"/>
          </w:rPr>
          <m:t>θ</m:t>
        </m:r>
      </m:oMath>
      <w:r w:rsidR="006B1EAA" w:rsidRPr="008101AE">
        <w:rPr>
          <w:rFonts w:hint="cs"/>
          <w:rtl/>
          <w:lang w:bidi="fa-IR"/>
        </w:rPr>
        <w:t xml:space="preserve"> مشتق می‌گیریم</w:t>
      </w:r>
      <w:r w:rsidR="00E93911" w:rsidRPr="008101AE">
        <w:rPr>
          <w:rFonts w:hint="cs"/>
          <w:rtl/>
          <w:lang w:bidi="fa-IR"/>
        </w:rPr>
        <w:t>:</w:t>
      </w:r>
    </w:p>
    <w:p w14:paraId="41B59147" w14:textId="736EF37D" w:rsidR="00E93911" w:rsidRPr="008101AE" w:rsidRDefault="00000000" w:rsidP="00AC7F65">
      <w:pPr>
        <w:pStyle w:val="NewParagraph"/>
        <w:bidi w:val="0"/>
        <w:rPr>
          <w:rtl/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/>
                  <w:lang w:bidi="fa-IR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lang w:bidi="fa-I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∂L</m:t>
              </m:r>
            </m:num>
            <m:den>
              <m:r>
                <w:rPr>
                  <w:rFonts w:ascii="Cambria Math" w:hAnsi="Cambria Math"/>
                  <w:lang w:bidi="fa-IR"/>
                </w:rPr>
                <m:t>∂x</m:t>
              </m:r>
            </m:den>
          </m:f>
          <m:r>
            <w:rPr>
              <w:rFonts w:ascii="Cambria Math" w:hAnsi="Cambria Math"/>
              <w:lang w:bidi="fa-IR"/>
            </w:rPr>
            <m:t>=F</m:t>
          </m:r>
        </m:oMath>
      </m:oMathPara>
    </w:p>
    <w:p w14:paraId="441080EB" w14:textId="7C6A45CC" w:rsidR="00E93911" w:rsidRPr="008101AE" w:rsidRDefault="00000000" w:rsidP="00AC33BA">
      <w:pPr>
        <w:pStyle w:val="NewParagraph"/>
        <w:bidi w:val="0"/>
        <w:rPr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/>
                  <w:lang w:bidi="fa-IR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lang w:bidi="fa-I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∂L</m:t>
              </m:r>
            </m:num>
            <m:den>
              <m:r>
                <w:rPr>
                  <w:rFonts w:ascii="Cambria Math" w:hAnsi="Cambria Math"/>
                  <w:lang w:bidi="fa-IR"/>
                </w:rPr>
                <m:t>∂θ</m:t>
              </m:r>
            </m:den>
          </m:f>
          <m:r>
            <w:rPr>
              <w:rFonts w:ascii="Cambria Math" w:hAnsi="Cambria Math"/>
              <w:lang w:bidi="fa-IR"/>
            </w:rPr>
            <m:t>=0</m:t>
          </m:r>
        </m:oMath>
      </m:oMathPara>
    </w:p>
    <w:p w14:paraId="3BE7A8EA" w14:textId="7C6A0686" w:rsidR="00E93911" w:rsidRPr="008101AE" w:rsidRDefault="00E93911" w:rsidP="00E93911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نتیجه دو معادله‌ی بالا چنین می‌شود:</w:t>
      </w:r>
    </w:p>
    <w:p w14:paraId="4B960F5A" w14:textId="0446254F" w:rsidR="00E93911" w:rsidRPr="008101AE" w:rsidRDefault="00AC33BA" w:rsidP="00D74DC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F=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M+m</m:t>
              </m:r>
            </m:e>
          </m:d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-ml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cosθ+ml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sinθ</m:t>
          </m:r>
        </m:oMath>
      </m:oMathPara>
    </w:p>
    <w:p w14:paraId="1AEBF97A" w14:textId="07DC1BB3" w:rsidR="00D74DC3" w:rsidRPr="008101AE" w:rsidRDefault="00D74DC3" w:rsidP="00D74DC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-gsinθ=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cosθ</m:t>
          </m:r>
        </m:oMath>
      </m:oMathPara>
    </w:p>
    <w:p w14:paraId="07BAA901" w14:textId="7C2B1CC3" w:rsidR="00B843DF" w:rsidRPr="008101AE" w:rsidRDefault="0020491D" w:rsidP="00B843DF">
      <w:pPr>
        <w:pStyle w:val="NewParagraph"/>
        <w:rPr>
          <w:rtl/>
          <w:lang w:bidi="fa-IR"/>
        </w:rPr>
      </w:pPr>
      <w:r w:rsidRPr="008101AE">
        <w:rPr>
          <w:lang w:bidi="fa-IR"/>
        </w:rPr>
        <w:t xml:space="preserve"> </w:t>
      </w:r>
      <w:r w:rsidRPr="008101AE">
        <w:rPr>
          <w:rFonts w:hint="cs"/>
          <w:rtl/>
          <w:lang w:bidi="fa-IR"/>
        </w:rPr>
        <w:t xml:space="preserve">از معادله‌ی جسم </w:t>
      </w:r>
      <w:r w:rsidR="00B843DF" w:rsidRPr="008101AE">
        <w:rPr>
          <w:rFonts w:hint="cs"/>
          <w:rtl/>
          <w:lang w:bidi="fa-IR"/>
        </w:rPr>
        <w:t>آزاد داریم:</w:t>
      </w:r>
    </w:p>
    <w:p w14:paraId="755A11FB" w14:textId="2C1403D0" w:rsidR="00B843DF" w:rsidRPr="008101AE" w:rsidRDefault="00B843DF" w:rsidP="0009307F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F=M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+P</m:t>
          </m:r>
        </m:oMath>
      </m:oMathPara>
    </w:p>
    <w:p w14:paraId="6FB6F184" w14:textId="6555DB98" w:rsidR="0009307F" w:rsidRPr="008101AE" w:rsidRDefault="0009307F" w:rsidP="0009307F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lastRenderedPageBreak/>
        <w:t xml:space="preserve">اکنون از جایگذاری معادلات </w:t>
      </w:r>
      <w:r w:rsidR="00546832" w:rsidRPr="008101AE">
        <w:rPr>
          <w:rFonts w:hint="cs"/>
          <w:rtl/>
          <w:lang w:bidi="fa-IR"/>
        </w:rPr>
        <w:t>معادلات</w:t>
      </w:r>
      <w:r w:rsidRPr="008101AE">
        <w:rPr>
          <w:rFonts w:hint="cs"/>
          <w:rtl/>
          <w:lang w:bidi="fa-IR"/>
        </w:rPr>
        <w:t xml:space="preserve"> نتیجه می‌گیریم که:</w:t>
      </w:r>
    </w:p>
    <w:p w14:paraId="140975D2" w14:textId="0EE84DB5" w:rsidR="0009307F" w:rsidRPr="008101AE" w:rsidRDefault="00000000" w:rsidP="003B6830">
      <w:pPr>
        <w:pStyle w:val="NewParagraph"/>
        <w:bidi w:val="0"/>
        <w:rPr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I+m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F+ml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θ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bidi="fa-IR"/>
                    </w:rPr>
                    <m:t>sinθ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-g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sinθcosθ</m:t>
              </m:r>
            </m:num>
            <m:den>
              <m:r>
                <w:rPr>
                  <w:rFonts w:ascii="Cambria Math" w:hAnsi="Cambria Math"/>
                  <w:lang w:bidi="fa-IR"/>
                </w:rPr>
                <m:t>I(M+m)+m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(M+msi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θ)</m:t>
              </m:r>
            </m:den>
          </m:f>
        </m:oMath>
      </m:oMathPara>
    </w:p>
    <w:p w14:paraId="6A3E5357" w14:textId="77777777" w:rsidR="00CE26F8" w:rsidRPr="008101AE" w:rsidRDefault="00CE26F8" w:rsidP="00CE26F8">
      <w:pPr>
        <w:pStyle w:val="NewParagraph"/>
        <w:bidi w:val="0"/>
        <w:rPr>
          <w:lang w:bidi="fa-IR"/>
        </w:rPr>
      </w:pPr>
    </w:p>
    <w:p w14:paraId="6D8D5112" w14:textId="418A8B68" w:rsidR="009029D3" w:rsidRPr="008101AE" w:rsidRDefault="00000000" w:rsidP="00CE26F8">
      <w:pPr>
        <w:pStyle w:val="NewParagraph"/>
        <w:bidi w:val="0"/>
        <w:rPr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ml(Fcosθ+ml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sinθcosθ-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gsinθ)</m:t>
              </m:r>
            </m:num>
            <m:den>
              <m:r>
                <w:rPr>
                  <w:rFonts w:ascii="Cambria Math" w:hAnsi="Cambria Math"/>
                  <w:lang w:bidi="fa-IR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(M+msi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θ)</m:t>
              </m:r>
            </m:den>
          </m:f>
        </m:oMath>
      </m:oMathPara>
    </w:p>
    <w:p w14:paraId="1B616FBC" w14:textId="4637AD8A" w:rsidR="00CA66FE" w:rsidRPr="008101AE" w:rsidRDefault="00BC5B2C" w:rsidP="00CE26F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همانطور که مشاهده می‌شود معادلات حالت سیستم، به شدت غیر خطی و پیچیده هستند بنابراین ما در </w:t>
      </w:r>
      <w:r w:rsidR="00257F62" w:rsidRPr="008101AE">
        <w:rPr>
          <w:rFonts w:hint="cs"/>
          <w:rtl/>
          <w:lang w:bidi="fa-IR"/>
        </w:rPr>
        <w:t>بخش</w:t>
      </w:r>
      <w:r w:rsidRPr="008101AE">
        <w:rPr>
          <w:rFonts w:hint="cs"/>
          <w:rtl/>
          <w:lang w:bidi="fa-IR"/>
        </w:rPr>
        <w:t xml:space="preserve"> بعد به دنبال راه‌هایی هستیم تا معادلات را حول نقطه تعادل خطی کنیم تا بتوان کنترلگر مناسبی برای سیستم طراحی نمود.</w:t>
      </w:r>
    </w:p>
    <w:p w14:paraId="51224962" w14:textId="0D08F557" w:rsidR="00CE26F8" w:rsidRPr="008101AE" w:rsidRDefault="00CE26F8" w:rsidP="00CE26F8">
      <w:pPr>
        <w:pStyle w:val="NewParagraph"/>
        <w:bidi w:val="0"/>
        <w:rPr>
          <w:lang w:bidi="fa-IR"/>
        </w:rPr>
      </w:pPr>
      <w:r w:rsidRPr="008101AE">
        <w:rPr>
          <w:lang w:bidi="fa-IR"/>
        </w:rPr>
        <w:br w:type="page"/>
      </w:r>
    </w:p>
    <w:p w14:paraId="03EE3378" w14:textId="4AB95C9C" w:rsidR="0059195D" w:rsidRPr="008101AE" w:rsidRDefault="0059195D" w:rsidP="0059195D">
      <w:pPr>
        <w:pStyle w:val="Heading2"/>
        <w:rPr>
          <w:rtl/>
        </w:rPr>
      </w:pPr>
      <w:bookmarkStart w:id="6" w:name="_Toc222493015"/>
      <w:r w:rsidRPr="008101AE">
        <w:rPr>
          <w:rFonts w:hint="cs"/>
          <w:rtl/>
        </w:rPr>
        <w:lastRenderedPageBreak/>
        <w:t>خطی سازی سیستم</w:t>
      </w:r>
      <w:bookmarkEnd w:id="6"/>
      <w:r w:rsidR="009415C5" w:rsidRPr="008101AE">
        <w:t xml:space="preserve"> </w:t>
      </w:r>
    </w:p>
    <w:p w14:paraId="27601FC7" w14:textId="78E0BB5A" w:rsidR="0059195D" w:rsidRPr="008101AE" w:rsidRDefault="0059195D" w:rsidP="0059195D">
      <w:pPr>
        <w:pStyle w:val="Heading3"/>
        <w:rPr>
          <w:rtl/>
        </w:rPr>
      </w:pPr>
      <w:bookmarkStart w:id="7" w:name="_Toc222493016"/>
      <w:r w:rsidRPr="008101AE">
        <w:rPr>
          <w:rFonts w:hint="cs"/>
          <w:rtl/>
        </w:rPr>
        <w:t>خطی سازی با استفاده از فرض‌های ساده کننده</w:t>
      </w:r>
      <w:bookmarkEnd w:id="7"/>
    </w:p>
    <w:p w14:paraId="69D46176" w14:textId="7EB449C1" w:rsidR="00BC5B2C" w:rsidRPr="008101AE" w:rsidRDefault="000821E7" w:rsidP="00BC5B2C">
      <w:pPr>
        <w:pStyle w:val="NewParagraph"/>
        <w:rPr>
          <w:rtl/>
          <w:lang w:bidi="fa-IR"/>
        </w:rPr>
      </w:pPr>
      <w:r w:rsidRPr="008101AE">
        <w:rPr>
          <w:rFonts w:hint="cs"/>
          <w:rtl/>
        </w:rPr>
        <w:t xml:space="preserve">در این روش با فرض نمودن اینکه </w:t>
      </w:r>
      <w:r w:rsidR="00F063AF" w:rsidRPr="008101AE">
        <w:rPr>
          <w:rFonts w:hint="cs"/>
          <w:rtl/>
        </w:rPr>
        <w:t xml:space="preserve">زاویه آونگ در </w:t>
      </w:r>
      <w:r w:rsidRPr="008101AE">
        <w:rPr>
          <w:rFonts w:hint="cs"/>
          <w:rtl/>
        </w:rPr>
        <w:t xml:space="preserve">نقطه </w:t>
      </w:r>
      <w:r w:rsidR="00F063AF" w:rsidRPr="008101AE">
        <w:rPr>
          <w:rFonts w:hint="cs"/>
          <w:rtl/>
        </w:rPr>
        <w:t xml:space="preserve">تعادل برابر صفر است و تغییرات </w:t>
      </w:r>
      <w:r w:rsidRPr="008101AE">
        <w:rPr>
          <w:rFonts w:hint="cs"/>
          <w:rtl/>
        </w:rPr>
        <w:t xml:space="preserve">زاویه </w:t>
      </w:r>
      <m:oMath>
        <m:r>
          <w:rPr>
            <w:rFonts w:ascii="Cambria Math" w:hAnsi="Cambria Math"/>
          </w:rPr>
          <m:t>θ</m:t>
        </m:r>
      </m:oMath>
      <w:r w:rsidRPr="008101AE">
        <w:rPr>
          <w:rFonts w:hint="cs"/>
          <w:rtl/>
          <w:lang w:bidi="fa-IR"/>
        </w:rPr>
        <w:t xml:space="preserve"> مقدار کوچکی است</w:t>
      </w:r>
      <w:r w:rsidR="00F063AF" w:rsidRPr="008101AE">
        <w:rPr>
          <w:rFonts w:hint="cs"/>
          <w:rtl/>
          <w:lang w:bidi="fa-IR"/>
        </w:rPr>
        <w:t>، معادلات را ساده می‌کنیم و در نهایت به مدلی خطی از سیستم می‌رسیم:</w:t>
      </w:r>
    </w:p>
    <w:p w14:paraId="3BA086B3" w14:textId="445F7A3E" w:rsidR="00F063AF" w:rsidRPr="008101AE" w:rsidRDefault="00E66F67" w:rsidP="00BC5B2C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با فرض اینکه زاویه </w:t>
      </w:r>
      <m:oMath>
        <m:r>
          <w:rPr>
            <w:rFonts w:ascii="Cambria Math" w:hAnsi="Cambria Math"/>
            <w:lang w:bidi="fa-IR"/>
          </w:rPr>
          <m:t>θ≅0</m:t>
        </m:r>
      </m:oMath>
      <w:r w:rsidR="009B5E74" w:rsidRPr="008101AE">
        <w:rPr>
          <w:rFonts w:hint="cs"/>
          <w:rtl/>
          <w:lang w:bidi="fa-IR"/>
        </w:rPr>
        <w:t xml:space="preserve"> معادلات ساده می‌شوند:</w:t>
      </w:r>
    </w:p>
    <w:p w14:paraId="76584F7B" w14:textId="33330D93" w:rsidR="00FB49E0" w:rsidRPr="008101AE" w:rsidRDefault="00FB49E0" w:rsidP="00FB49E0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sinθ≅0</m:t>
          </m:r>
        </m:oMath>
      </m:oMathPara>
    </w:p>
    <w:p w14:paraId="0CAFC068" w14:textId="62C77842" w:rsidR="001549B3" w:rsidRPr="008101AE" w:rsidRDefault="001549B3" w:rsidP="001549B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cosθ≅1</m:t>
          </m:r>
        </m:oMath>
      </m:oMathPara>
    </w:p>
    <w:p w14:paraId="5E06CFB5" w14:textId="28233DFA" w:rsidR="001549B3" w:rsidRPr="008101AE" w:rsidRDefault="001549B3" w:rsidP="001549B3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بنابراین معادلات </w:t>
      </w:r>
      <w:r w:rsidR="003F5934" w:rsidRPr="008101AE">
        <w:rPr>
          <w:rFonts w:hint="cs"/>
          <w:rtl/>
          <w:lang w:bidi="fa-IR"/>
        </w:rPr>
        <w:t xml:space="preserve">غیر خطی </w:t>
      </w:r>
      <w:r w:rsidRPr="008101AE">
        <w:rPr>
          <w:rFonts w:hint="cs"/>
          <w:rtl/>
          <w:lang w:bidi="fa-IR"/>
        </w:rPr>
        <w:t>برابر می‌شوند با:</w:t>
      </w:r>
    </w:p>
    <w:p w14:paraId="0C6B18E8" w14:textId="0FD9BF53" w:rsidR="001549B3" w:rsidRPr="008101AE" w:rsidRDefault="00000000" w:rsidP="006F7955">
      <w:pPr>
        <w:pStyle w:val="NewParagraph"/>
        <w:bidi w:val="0"/>
        <w:rPr>
          <w:i/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mlF+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gθ</m:t>
              </m:r>
            </m:num>
            <m:den>
              <m:r>
                <w:rPr>
                  <w:rFonts w:ascii="Cambria Math" w:hAnsi="Cambria Math"/>
                  <w:lang w:bidi="fa-IR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+Mm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den>
          </m:f>
        </m:oMath>
      </m:oMathPara>
    </w:p>
    <w:p w14:paraId="274E6F95" w14:textId="77777777" w:rsidR="00450744" w:rsidRPr="008101AE" w:rsidRDefault="00450744" w:rsidP="00450744">
      <w:pPr>
        <w:pStyle w:val="NewParagraph"/>
        <w:bidi w:val="0"/>
        <w:rPr>
          <w:i/>
          <w:lang w:bidi="fa-IR"/>
        </w:rPr>
      </w:pPr>
    </w:p>
    <w:p w14:paraId="2F6796AC" w14:textId="7D846EFC" w:rsidR="00450744" w:rsidRPr="008101AE" w:rsidRDefault="00000000" w:rsidP="00450744">
      <w:pPr>
        <w:pStyle w:val="NewParagraph"/>
        <w:bidi w:val="0"/>
        <w:rPr>
          <w:i/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I+m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bidi="fa-IR"/>
                </w:rPr>
                <m:t>F+g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θ</m:t>
              </m:r>
            </m:num>
            <m:den>
              <m:r>
                <w:rPr>
                  <w:rFonts w:ascii="Cambria Math" w:hAnsi="Cambria Math"/>
                  <w:lang w:bidi="fa-IR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+Mm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den>
          </m:f>
        </m:oMath>
      </m:oMathPara>
    </w:p>
    <w:p w14:paraId="1E922DC3" w14:textId="77777777" w:rsidR="005D3159" w:rsidRPr="008101AE" w:rsidRDefault="005D3159" w:rsidP="005D3159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فرم کلی معادله حالت برابر زیر است:</w:t>
      </w:r>
    </w:p>
    <w:p w14:paraId="68F26083" w14:textId="77777777" w:rsidR="005D3159" w:rsidRPr="008101AE" w:rsidRDefault="00000000" w:rsidP="005D3159">
      <w:pPr>
        <w:pStyle w:val="NewParagraph"/>
        <w:rPr>
          <w:lang w:bidi="fa-IR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=Ax+Bu</m:t>
          </m:r>
        </m:oMath>
      </m:oMathPara>
    </w:p>
    <w:p w14:paraId="356D7727" w14:textId="77777777" w:rsidR="005D3159" w:rsidRPr="008101AE" w:rsidRDefault="005D3159" w:rsidP="005D3159">
      <w:pPr>
        <w:pStyle w:val="NewParagraph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y=Cx+Du</m:t>
          </m:r>
        </m:oMath>
      </m:oMathPara>
    </w:p>
    <w:p w14:paraId="4380ECC8" w14:textId="77777777" w:rsidR="005D3159" w:rsidRPr="008101AE" w:rsidRDefault="005D3159" w:rsidP="005D3159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بنابراین فضای حالت برابر معادله‌ی زیر می‌شود:</w:t>
      </w:r>
    </w:p>
    <w:p w14:paraId="440897C9" w14:textId="3D00836D" w:rsidR="005D3159" w:rsidRPr="008101AE" w:rsidRDefault="00000000" w:rsidP="005D3159">
      <w:pPr>
        <w:pStyle w:val="NewParagraph"/>
        <w:bidi w:val="0"/>
        <w:rPr>
          <w:rtl/>
          <w:lang w:bidi="fa-I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I+m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F</m:t>
          </m:r>
        </m:oMath>
      </m:oMathPara>
    </w:p>
    <w:p w14:paraId="18B3DFC6" w14:textId="77777777" w:rsidR="005D3159" w:rsidRPr="008101AE" w:rsidRDefault="005D3159" w:rsidP="005D3159">
      <w:pPr>
        <w:pStyle w:val="NewParagraph"/>
        <w:rPr>
          <w:lang w:bidi="fa-IR"/>
        </w:rPr>
      </w:pPr>
    </w:p>
    <w:p w14:paraId="479C7C08" w14:textId="77777777" w:rsidR="005D3159" w:rsidRPr="008101AE" w:rsidRDefault="005D3159" w:rsidP="005D3159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33A3C5C5" w14:textId="3FEA6785" w:rsidR="005D3159" w:rsidRPr="008101AE" w:rsidRDefault="005D3159" w:rsidP="005D3159">
      <w:pPr>
        <w:pStyle w:val="NewParagraph"/>
        <w:rPr>
          <w:i/>
          <w:rtl/>
          <w:lang w:bidi="fa-IR"/>
        </w:rPr>
      </w:pPr>
    </w:p>
    <w:p w14:paraId="37D53E07" w14:textId="216ADF2D" w:rsidR="0059195D" w:rsidRPr="008101AE" w:rsidRDefault="0059195D" w:rsidP="0059195D">
      <w:pPr>
        <w:pStyle w:val="Heading3"/>
      </w:pPr>
      <w:bookmarkStart w:id="8" w:name="_Toc222493017"/>
      <w:r w:rsidRPr="008101AE">
        <w:rPr>
          <w:rFonts w:hint="cs"/>
          <w:rtl/>
        </w:rPr>
        <w:lastRenderedPageBreak/>
        <w:t>خطی سازی با استفاده از ماتریس ژاکوبین</w:t>
      </w:r>
      <w:bookmarkEnd w:id="8"/>
    </w:p>
    <w:p w14:paraId="3A5DFDC8" w14:textId="4C0E9368" w:rsidR="00302F70" w:rsidRPr="008101AE" w:rsidRDefault="00302F70" w:rsidP="00302F70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در این روش با استفاده از </w:t>
      </w:r>
      <w:r w:rsidR="000C4864" w:rsidRPr="008101AE">
        <w:rPr>
          <w:rFonts w:hint="cs"/>
          <w:rtl/>
          <w:lang w:bidi="fa-IR"/>
        </w:rPr>
        <w:t>روش مشتق‌گیری و ماتریس ژاکوبین</w:t>
      </w:r>
      <w:r w:rsidR="00F85782" w:rsidRPr="008101AE">
        <w:rPr>
          <w:rFonts w:hint="cs"/>
          <w:rtl/>
          <w:lang w:bidi="fa-IR"/>
        </w:rPr>
        <w:t xml:space="preserve"> حول نقطه‌ی </w:t>
      </w:r>
      <m:oMath>
        <m:r>
          <w:rPr>
            <w:rFonts w:ascii="Cambria Math" w:hAnsi="Cambria Math"/>
            <w:lang w:bidi="fa-IR"/>
          </w:rPr>
          <m:t>θ=0</m:t>
        </m:r>
      </m:oMath>
      <w:r w:rsidR="000C4864" w:rsidRPr="008101AE">
        <w:rPr>
          <w:rFonts w:hint="cs"/>
          <w:rtl/>
          <w:lang w:bidi="fa-IR"/>
        </w:rPr>
        <w:t xml:space="preserve"> </w:t>
      </w:r>
      <w:r w:rsidR="00F85782" w:rsidRPr="008101AE">
        <w:rPr>
          <w:rFonts w:hint="cs"/>
          <w:rtl/>
          <w:lang w:bidi="fa-IR"/>
        </w:rPr>
        <w:t xml:space="preserve"> و </w:t>
      </w:r>
      <m:oMath>
        <m:r>
          <w:rPr>
            <w:rFonts w:ascii="Cambria Math" w:hAnsi="Cambria Math"/>
            <w:lang w:bidi="fa-IR"/>
          </w:rPr>
          <m:t>x=0</m:t>
        </m:r>
      </m:oMath>
      <w:r w:rsidR="00F85782" w:rsidRPr="008101AE">
        <w:rPr>
          <w:rFonts w:hint="cs"/>
          <w:rtl/>
          <w:lang w:bidi="fa-IR"/>
        </w:rPr>
        <w:t xml:space="preserve"> </w:t>
      </w:r>
      <w:r w:rsidR="000C4864" w:rsidRPr="008101AE">
        <w:rPr>
          <w:rFonts w:hint="cs"/>
          <w:rtl/>
          <w:lang w:bidi="fa-IR"/>
        </w:rPr>
        <w:t xml:space="preserve">معادله‌ی </w:t>
      </w:r>
      <w:r w:rsidR="003F5934" w:rsidRPr="008101AE">
        <w:rPr>
          <w:rFonts w:hint="cs"/>
          <w:rtl/>
          <w:lang w:bidi="fa-IR"/>
        </w:rPr>
        <w:t>غیر خطی</w:t>
      </w:r>
      <w:r w:rsidR="000C4864" w:rsidRPr="008101AE">
        <w:rPr>
          <w:rFonts w:hint="cs"/>
          <w:rtl/>
          <w:lang w:bidi="fa-IR"/>
        </w:rPr>
        <w:t xml:space="preserve"> را خطی‌سازی می‌کنیم</w:t>
      </w:r>
      <w:r w:rsidR="00695BC6" w:rsidRPr="008101AE">
        <w:rPr>
          <w:rFonts w:hint="cs"/>
          <w:rtl/>
          <w:lang w:bidi="fa-IR"/>
        </w:rPr>
        <w:t>:</w:t>
      </w:r>
    </w:p>
    <w:p w14:paraId="62FF93C9" w14:textId="1DF02956" w:rsidR="00695BC6" w:rsidRPr="008101AE" w:rsidRDefault="00695BC6" w:rsidP="00302F70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ماتریس ژاکوبین برابر است با:</w:t>
      </w:r>
    </w:p>
    <w:p w14:paraId="292AD562" w14:textId="09372528" w:rsidR="00695BC6" w:rsidRPr="008101AE" w:rsidRDefault="00000000" w:rsidP="00FB16EF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J</m:t>
              </m:r>
            </m:e>
            <m:sub>
              <m:r>
                <w:rPr>
                  <w:rFonts w:ascii="Cambria Math" w:hAnsi="Cambria Math"/>
                  <w:lang w:bidi="fa-IR"/>
                </w:rPr>
                <m:t>x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42585FF8" w14:textId="25FAA1E2" w:rsidR="00F85782" w:rsidRPr="008101AE" w:rsidRDefault="00F85782" w:rsidP="00F85782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ماتریس ژاکوبین معادله‌ی سیستم ارابه آونگ برابر می‌شود با:</w:t>
      </w:r>
    </w:p>
    <w:p w14:paraId="0E6E06E4" w14:textId="300CE114" w:rsidR="00F85782" w:rsidRPr="008101AE" w:rsidRDefault="00000000" w:rsidP="00F85782">
      <w:pPr>
        <w:pStyle w:val="NewParagraph"/>
        <w:bidi w:val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J</m:t>
              </m:r>
            </m:e>
            <m:sub>
              <m:r>
                <w:rPr>
                  <w:rFonts w:ascii="Cambria Math" w:hAnsi="Cambria Math"/>
                  <w:lang w:bidi="fa-IR"/>
                </w:rPr>
                <m:t>x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mg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</m:oMath>
      </m:oMathPara>
    </w:p>
    <w:p w14:paraId="5F446969" w14:textId="4E38263F" w:rsidR="00F85782" w:rsidRPr="008101AE" w:rsidRDefault="00000000" w:rsidP="00C9047D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J</m:t>
              </m:r>
            </m:e>
            <m:sub>
              <m:r>
                <w:rPr>
                  <w:rFonts w:ascii="Cambria Math" w:hAnsi="Cambria Math"/>
                  <w:lang w:bidi="fa-IR"/>
                </w:rPr>
                <m:t>u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den>
                    </m:f>
                  </m:e>
                </m:mr>
              </m:m>
            </m:e>
          </m:d>
        </m:oMath>
      </m:oMathPara>
    </w:p>
    <w:p w14:paraId="7A641D99" w14:textId="7C170975" w:rsidR="0088335F" w:rsidRPr="008101AE" w:rsidRDefault="0088335F" w:rsidP="0088335F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بنابراین ماتریس فضای حالت برابر می‌شود با:</w:t>
      </w:r>
    </w:p>
    <w:p w14:paraId="4FD50369" w14:textId="1FBD4E27" w:rsidR="00B35F73" w:rsidRPr="008101AE" w:rsidRDefault="00000000" w:rsidP="009A77DC">
      <w:pPr>
        <w:pStyle w:val="NewParagraph"/>
        <w:bidi w:val="0"/>
        <w:rPr>
          <w:rtl/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/>
                  <w:lang w:bidi="fa-IR"/>
                </w:rPr>
                <m:t>dt</m:t>
              </m:r>
            </m:den>
          </m:f>
          <m:r>
            <w:rPr>
              <w:rFonts w:ascii="Cambria Math" w:hAnsi="Cambria Math"/>
              <w:lang w:bidi="fa-IR"/>
            </w:rPr>
            <m:t>δx=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mg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 xml:space="preserve">δx+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δF</m:t>
          </m:r>
        </m:oMath>
      </m:oMathPara>
    </w:p>
    <w:p w14:paraId="24ABC49C" w14:textId="4AE3B86E" w:rsidR="0088335F" w:rsidRPr="008101AE" w:rsidRDefault="0088335F" w:rsidP="0088335F">
      <w:pPr>
        <w:pStyle w:val="NewParagraph"/>
        <w:rPr>
          <w:rtl/>
          <w:lang w:bidi="fa-IR"/>
        </w:rPr>
      </w:pPr>
    </w:p>
    <w:p w14:paraId="5CE0B207" w14:textId="77777777" w:rsidR="00B01105" w:rsidRPr="008101AE" w:rsidRDefault="00B01105" w:rsidP="00FD278C">
      <w:pPr>
        <w:rPr>
          <w:lang w:bidi="fa-IR"/>
        </w:rPr>
      </w:pPr>
      <w:bookmarkStart w:id="9" w:name="_Toc159163609"/>
      <w:bookmarkStart w:id="10" w:name="_Toc159689986"/>
    </w:p>
    <w:bookmarkEnd w:id="9"/>
    <w:bookmarkEnd w:id="10"/>
    <w:p w14:paraId="331A9D92" w14:textId="77777777" w:rsidR="00FD278C" w:rsidRPr="008101AE" w:rsidRDefault="00FD278C" w:rsidP="00FD278C">
      <w:pPr>
        <w:rPr>
          <w:lang w:bidi="fa-IR"/>
        </w:rPr>
      </w:pPr>
    </w:p>
    <w:p w14:paraId="1F1BBA84" w14:textId="7BD43905" w:rsidR="0015330E" w:rsidRPr="008101AE" w:rsidRDefault="0059195D" w:rsidP="007126AD">
      <w:pPr>
        <w:pStyle w:val="Heading1"/>
        <w:rPr>
          <w:rtl/>
        </w:rPr>
      </w:pPr>
      <w:bookmarkStart w:id="11" w:name="_Toc222493018"/>
      <w:r w:rsidRPr="008101AE">
        <w:rPr>
          <w:rFonts w:hint="cs"/>
          <w:rtl/>
        </w:rPr>
        <w:lastRenderedPageBreak/>
        <w:t>طراحی کنترلگر</w:t>
      </w:r>
      <w:bookmarkEnd w:id="11"/>
    </w:p>
    <w:p w14:paraId="05CF1094" w14:textId="77777777" w:rsidR="00B01105" w:rsidRPr="008101AE" w:rsidRDefault="00B01105" w:rsidP="00F0327A">
      <w:pPr>
        <w:pStyle w:val="Heading2"/>
        <w:rPr>
          <w:rtl/>
        </w:rPr>
      </w:pPr>
      <w:bookmarkStart w:id="12" w:name="_Toc222493019"/>
      <w:r w:rsidRPr="008101AE">
        <w:rPr>
          <w:rFonts w:hint="cs"/>
          <w:rtl/>
        </w:rPr>
        <w:t>مقدمه</w:t>
      </w:r>
      <w:bookmarkEnd w:id="12"/>
    </w:p>
    <w:p w14:paraId="73BBC133" w14:textId="23F5050D" w:rsidR="00B01105" w:rsidRPr="008101AE" w:rsidRDefault="00025C29" w:rsidP="00D06481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در این مرحله با داشتن اطلاعات و معادلات مورد نیاز، رفتار سیستم را در متلب شبیه‌سازی و کنترلگر مناسب را برای آن طراحی می‌کنیم.</w:t>
      </w:r>
    </w:p>
    <w:p w14:paraId="6A197D5A" w14:textId="0DB9972D" w:rsidR="00107DD7" w:rsidRPr="008101AE" w:rsidRDefault="00107DD7" w:rsidP="00107DD7">
      <w:pPr>
        <w:pStyle w:val="Heading2"/>
        <w:rPr>
          <w:rtl/>
          <w:lang w:bidi="fa-IR"/>
        </w:rPr>
      </w:pPr>
      <w:bookmarkStart w:id="13" w:name="_Toc222493020"/>
      <w:r w:rsidRPr="008101AE">
        <w:rPr>
          <w:rFonts w:hint="cs"/>
          <w:rtl/>
          <w:lang w:bidi="fa-IR"/>
        </w:rPr>
        <w:t xml:space="preserve">طراحی کنترلگر </w:t>
      </w:r>
      <w:r w:rsidRPr="008101AE">
        <w:rPr>
          <w:lang w:bidi="fa-IR"/>
        </w:rPr>
        <w:t>PID</w:t>
      </w:r>
      <w:r w:rsidRPr="008101AE">
        <w:rPr>
          <w:rFonts w:hint="cs"/>
          <w:rtl/>
          <w:lang w:bidi="fa-IR"/>
        </w:rPr>
        <w:t xml:space="preserve"> در متلب</w:t>
      </w:r>
      <w:bookmarkEnd w:id="13"/>
    </w:p>
    <w:p w14:paraId="32E7A12A" w14:textId="059DD837" w:rsidR="001124D8" w:rsidRPr="008101AE" w:rsidRDefault="00D8718B" w:rsidP="001124D8">
      <w:pPr>
        <w:pStyle w:val="NewParagraph"/>
        <w:rPr>
          <w:lang w:bidi="fa-IR"/>
        </w:rPr>
      </w:pPr>
      <w:r w:rsidRPr="008101AE">
        <w:rPr>
          <w:rFonts w:hint="cs"/>
          <w:rtl/>
          <w:lang w:bidi="fa-IR"/>
        </w:rPr>
        <w:t xml:space="preserve">در نرم‌افزار متلب </w:t>
      </w:r>
      <w:r w:rsidR="00455472" w:rsidRPr="008101AE">
        <w:rPr>
          <w:rFonts w:hint="cs"/>
          <w:rtl/>
          <w:lang w:bidi="fa-IR"/>
        </w:rPr>
        <w:t>بخش سیمولینک بلوک‌های زیر را به اینصورت طراحی می‌کنیم:</w:t>
      </w:r>
      <w:r w:rsidR="00455472" w:rsidRPr="008101AE">
        <w:rPr>
          <w:rtl/>
          <w:lang w:bidi="fa-IR"/>
        </w:rPr>
        <w:br/>
      </w:r>
      <w:r w:rsidR="00AD319A" w:rsidRPr="008101AE">
        <w:rPr>
          <w:rtl/>
          <w:lang w:bidi="fa-IR"/>
        </w:rPr>
        <w:drawing>
          <wp:inline distT="0" distB="0" distL="0" distR="0" wp14:anchorId="137C6497" wp14:editId="5A636C17">
            <wp:extent cx="5579745" cy="2842260"/>
            <wp:effectExtent l="0" t="0" r="0" b="0"/>
            <wp:docPr id="21293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4063" name=""/>
                    <pic:cNvPicPr/>
                  </pic:nvPicPr>
                  <pic:blipFill rotWithShape="1">
                    <a:blip r:embed="rId13"/>
                    <a:srcRect t="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5472" w:rsidRPr="008101AE">
        <w:rPr>
          <w:rFonts w:hint="cs"/>
          <w:rtl/>
          <w:lang w:bidi="fa-IR"/>
        </w:rPr>
        <w:t>‌</w:t>
      </w:r>
    </w:p>
    <w:p w14:paraId="6702AE96" w14:textId="77777777" w:rsidR="007C4A25" w:rsidRPr="008101AE" w:rsidRDefault="00BA0F7E" w:rsidP="00A141B4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در این طراحی، </w:t>
      </w:r>
      <w:r w:rsidR="00890267" w:rsidRPr="008101AE">
        <w:rPr>
          <w:rFonts w:hint="cs"/>
          <w:rtl/>
          <w:lang w:bidi="fa-IR"/>
        </w:rPr>
        <w:t xml:space="preserve">دو خروجی مکان ارابه و زاویه آونگ را به </w:t>
      </w:r>
      <w:r w:rsidRPr="008101AE">
        <w:rPr>
          <w:rFonts w:hint="cs"/>
          <w:rtl/>
          <w:lang w:bidi="fa-IR"/>
        </w:rPr>
        <w:t xml:space="preserve">دو بلوک </w:t>
      </w:r>
      <w:r w:rsidRPr="008101AE">
        <w:rPr>
          <w:lang w:bidi="fa-IR"/>
        </w:rPr>
        <w:t>PID</w:t>
      </w:r>
      <w:r w:rsidRPr="008101AE">
        <w:rPr>
          <w:rFonts w:hint="cs"/>
          <w:rtl/>
          <w:lang w:bidi="fa-IR"/>
        </w:rPr>
        <w:t xml:space="preserve"> </w:t>
      </w:r>
      <w:r w:rsidR="00681671" w:rsidRPr="008101AE">
        <w:rPr>
          <w:rFonts w:hint="cs"/>
          <w:rtl/>
          <w:lang w:bidi="fa-IR"/>
        </w:rPr>
        <w:t xml:space="preserve">می‌دهیم. وجود دو بلوک باعث می‌شود که در عین اینکه آونگ در حالت </w:t>
      </w:r>
      <w:r w:rsidR="00A17CBF" w:rsidRPr="008101AE">
        <w:rPr>
          <w:rFonts w:hint="cs"/>
          <w:rtl/>
          <w:lang w:bidi="fa-IR"/>
        </w:rPr>
        <w:t>قائم باقی می‌ماند، مقدار جابجایی ارابه کنترل شده و محدود باشد.</w:t>
      </w:r>
      <w:r w:rsidR="00D80DFF" w:rsidRPr="008101AE">
        <w:rPr>
          <w:rFonts w:hint="cs"/>
          <w:rtl/>
          <w:lang w:bidi="fa-IR"/>
        </w:rPr>
        <w:t xml:space="preserve"> از آنجایی که </w:t>
      </w:r>
      <w:r w:rsidR="00E76B92" w:rsidRPr="008101AE">
        <w:rPr>
          <w:rFonts w:hint="cs"/>
          <w:rtl/>
          <w:lang w:bidi="fa-IR"/>
        </w:rPr>
        <w:t>زاویه آونگ دارای اهمیت کنترلی بیشتری برای ما است،</w:t>
      </w:r>
      <w:r w:rsidR="000B6D03" w:rsidRPr="008101AE">
        <w:rPr>
          <w:rFonts w:hint="cs"/>
          <w:rtl/>
          <w:lang w:bidi="fa-IR"/>
        </w:rPr>
        <w:t xml:space="preserve"> قدر مطلق</w:t>
      </w:r>
      <w:r w:rsidR="00E76B92" w:rsidRPr="008101AE">
        <w:rPr>
          <w:rFonts w:hint="cs"/>
          <w:rtl/>
          <w:lang w:bidi="fa-IR"/>
        </w:rPr>
        <w:t xml:space="preserve"> ضرایب کنترل‌کننده </w:t>
      </w:r>
      <w:r w:rsidR="00E76B92" w:rsidRPr="008101AE">
        <w:rPr>
          <w:lang w:bidi="fa-IR"/>
        </w:rPr>
        <w:t>PID</w:t>
      </w:r>
      <w:r w:rsidR="00E76B92" w:rsidRPr="008101AE">
        <w:rPr>
          <w:rFonts w:hint="cs"/>
          <w:rtl/>
          <w:lang w:bidi="fa-IR"/>
        </w:rPr>
        <w:t xml:space="preserve"> آن از ضرایب </w:t>
      </w:r>
      <w:r w:rsidR="004B0B6D" w:rsidRPr="008101AE">
        <w:rPr>
          <w:rFonts w:hint="cs"/>
          <w:rtl/>
          <w:lang w:bidi="fa-IR"/>
        </w:rPr>
        <w:t xml:space="preserve">کنترل‌کننده </w:t>
      </w:r>
      <w:r w:rsidR="004B0B6D" w:rsidRPr="008101AE">
        <w:rPr>
          <w:lang w:bidi="fa-IR"/>
        </w:rPr>
        <w:t>PID</w:t>
      </w:r>
      <w:r w:rsidR="004B0B6D" w:rsidRPr="008101AE">
        <w:rPr>
          <w:rFonts w:hint="cs"/>
          <w:rtl/>
          <w:lang w:bidi="fa-IR"/>
        </w:rPr>
        <w:t xml:space="preserve"> ارابه بزرگ‌تر است. </w:t>
      </w:r>
      <w:r w:rsidR="00416136" w:rsidRPr="008101AE">
        <w:rPr>
          <w:rFonts w:hint="cs"/>
          <w:rtl/>
          <w:lang w:bidi="fa-IR"/>
        </w:rPr>
        <w:t xml:space="preserve">برای شبیه‌سازی سیستم از بلوک </w:t>
      </w:r>
      <w:r w:rsidR="00436B7A" w:rsidRPr="008101AE">
        <w:rPr>
          <w:lang w:bidi="fa-IR"/>
        </w:rPr>
        <w:t>function</w:t>
      </w:r>
      <w:r w:rsidR="00436B7A" w:rsidRPr="008101AE">
        <w:rPr>
          <w:rFonts w:hint="cs"/>
          <w:rtl/>
          <w:lang w:bidi="fa-IR"/>
        </w:rPr>
        <w:t xml:space="preserve"> </w:t>
      </w:r>
      <w:r w:rsidR="00416136" w:rsidRPr="008101AE">
        <w:rPr>
          <w:rFonts w:hint="cs"/>
          <w:rtl/>
          <w:lang w:bidi="fa-IR"/>
        </w:rPr>
        <w:t>متلب استفاده شده است.</w:t>
      </w:r>
      <w:r w:rsidR="00683B7A" w:rsidRPr="008101AE">
        <w:rPr>
          <w:lang w:bidi="fa-IR"/>
        </w:rPr>
        <w:t xml:space="preserve"> </w:t>
      </w:r>
    </w:p>
    <w:p w14:paraId="12274C07" w14:textId="7F3433D3" w:rsidR="007C4A25" w:rsidRPr="008101AE" w:rsidRDefault="007C4A25" w:rsidP="007C4A25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کدهای بلوک </w:t>
      </w:r>
      <w:r w:rsidRPr="008101AE">
        <w:rPr>
          <w:lang w:bidi="fa-IR"/>
        </w:rPr>
        <w:t>function</w:t>
      </w:r>
      <w:r w:rsidRPr="008101AE">
        <w:rPr>
          <w:rFonts w:hint="cs"/>
          <w:rtl/>
          <w:lang w:bidi="fa-IR"/>
        </w:rPr>
        <w:t>:</w:t>
      </w:r>
    </w:p>
    <w:p w14:paraId="7E664355" w14:textId="77777777" w:rsidR="0089075C" w:rsidRPr="008101AE" w:rsidRDefault="0089075C" w:rsidP="0089075C">
      <w:pPr>
        <w:shd w:val="clear" w:color="auto" w:fill="F0F0F0"/>
        <w:bidi w:val="0"/>
        <w:jc w:val="left"/>
      </w:pPr>
      <w:r w:rsidRPr="008101AE">
        <w:rPr>
          <w:rFonts w:ascii="Courier New" w:hAnsi="Courier New" w:cs="Courier New"/>
          <w:b/>
          <w:color w:val="444444"/>
        </w:rPr>
        <w:t>function</w:t>
      </w:r>
      <w:r w:rsidRPr="008101AE">
        <w:rPr>
          <w:rFonts w:ascii="Courier New" w:hAnsi="Courier New" w:cs="Courier New"/>
          <w:color w:val="444444"/>
        </w:rPr>
        <w:t xml:space="preserve"> [ddx, ddtheta] = </w:t>
      </w:r>
      <w:r w:rsidRPr="008101AE">
        <w:rPr>
          <w:rFonts w:ascii="Courier New" w:hAnsi="Courier New" w:cs="Courier New"/>
          <w:b/>
          <w:color w:val="880000"/>
        </w:rPr>
        <w:t>fcn</w:t>
      </w:r>
      <w:r w:rsidRPr="008101AE">
        <w:rPr>
          <w:rFonts w:ascii="Courier New" w:hAnsi="Courier New" w:cs="Courier New"/>
          <w:color w:val="444444"/>
        </w:rPr>
        <w:t>(F, theta, dtheta)</w:t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888888"/>
        </w:rPr>
        <w:t>% Non-Linear Cart-Pole Dynamics</w:t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888888"/>
        </w:rPr>
        <w:t>% Inputs: F (Force), theta (Angle), dtheta (Angular Velocity)</w:t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888888"/>
        </w:rPr>
        <w:t>% Parameters</w:t>
      </w:r>
      <w:r w:rsidRPr="008101AE">
        <w:rPr>
          <w:rFonts w:ascii="Courier New" w:hAnsi="Courier New" w:cs="Courier New"/>
          <w:color w:val="444444"/>
        </w:rPr>
        <w:br/>
        <w:t xml:space="preserve">M = </w:t>
      </w:r>
      <w:r w:rsidRPr="008101AE">
        <w:rPr>
          <w:rFonts w:ascii="Courier New" w:hAnsi="Courier New" w:cs="Courier New"/>
          <w:color w:val="880000"/>
        </w:rPr>
        <w:t>2.0</w:t>
      </w:r>
      <w:r w:rsidRPr="008101AE">
        <w:rPr>
          <w:rFonts w:ascii="Courier New" w:hAnsi="Courier New" w:cs="Courier New"/>
          <w:color w:val="444444"/>
        </w:rPr>
        <w:t xml:space="preserve">; m = </w:t>
      </w:r>
      <w:r w:rsidRPr="008101AE">
        <w:rPr>
          <w:rFonts w:ascii="Courier New" w:hAnsi="Courier New" w:cs="Courier New"/>
          <w:color w:val="880000"/>
        </w:rPr>
        <w:t>0.2</w:t>
      </w:r>
      <w:r w:rsidRPr="008101AE">
        <w:rPr>
          <w:rFonts w:ascii="Courier New" w:hAnsi="Courier New" w:cs="Courier New"/>
          <w:color w:val="444444"/>
        </w:rPr>
        <w:t xml:space="preserve">; l = </w:t>
      </w:r>
      <w:r w:rsidRPr="008101AE">
        <w:rPr>
          <w:rFonts w:ascii="Courier New" w:hAnsi="Courier New" w:cs="Courier New"/>
          <w:color w:val="880000"/>
        </w:rPr>
        <w:t>0.5</w:t>
      </w:r>
      <w:r w:rsidRPr="008101AE">
        <w:rPr>
          <w:rFonts w:ascii="Courier New" w:hAnsi="Courier New" w:cs="Courier New"/>
          <w:color w:val="444444"/>
        </w:rPr>
        <w:t xml:space="preserve">; g = </w:t>
      </w:r>
      <w:r w:rsidRPr="008101AE">
        <w:rPr>
          <w:rFonts w:ascii="Courier New" w:hAnsi="Courier New" w:cs="Courier New"/>
          <w:color w:val="880000"/>
        </w:rPr>
        <w:t>9.81</w:t>
      </w:r>
      <w:r w:rsidRPr="008101AE">
        <w:rPr>
          <w:rFonts w:ascii="Courier New" w:hAnsi="Courier New" w:cs="Courier New"/>
          <w:color w:val="444444"/>
        </w:rPr>
        <w:t xml:space="preserve">; I = </w:t>
      </w:r>
      <w:r w:rsidRPr="008101AE">
        <w:rPr>
          <w:rFonts w:ascii="Courier New" w:hAnsi="Courier New" w:cs="Courier New"/>
          <w:color w:val="880000"/>
        </w:rPr>
        <w:t>0.099</w:t>
      </w:r>
      <w:r w:rsidRPr="008101AE">
        <w:rPr>
          <w:rFonts w:ascii="Courier New" w:hAnsi="Courier New" w:cs="Courier New"/>
          <w:color w:val="444444"/>
        </w:rPr>
        <w:t>;</w:t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888888"/>
        </w:rPr>
        <w:lastRenderedPageBreak/>
        <w:t>% Trig functions</w:t>
      </w:r>
      <w:r w:rsidRPr="008101AE">
        <w:rPr>
          <w:rFonts w:ascii="Courier New" w:hAnsi="Courier New" w:cs="Courier New"/>
          <w:color w:val="444444"/>
        </w:rPr>
        <w:br/>
        <w:t xml:space="preserve">s = </w:t>
      </w:r>
      <w:r w:rsidRPr="008101AE">
        <w:rPr>
          <w:rFonts w:ascii="Courier New" w:hAnsi="Courier New" w:cs="Courier New"/>
          <w:color w:val="397300"/>
        </w:rPr>
        <w:t>sin</w:t>
      </w:r>
      <w:r w:rsidRPr="008101AE">
        <w:rPr>
          <w:rFonts w:ascii="Courier New" w:hAnsi="Courier New" w:cs="Courier New"/>
          <w:color w:val="444444"/>
        </w:rPr>
        <w:t>(theta);</w:t>
      </w:r>
      <w:r w:rsidRPr="008101AE">
        <w:rPr>
          <w:rFonts w:ascii="Courier New" w:hAnsi="Courier New" w:cs="Courier New"/>
          <w:color w:val="444444"/>
        </w:rPr>
        <w:br/>
        <w:t xml:space="preserve">c = </w:t>
      </w:r>
      <w:r w:rsidRPr="008101AE">
        <w:rPr>
          <w:rFonts w:ascii="Courier New" w:hAnsi="Courier New" w:cs="Courier New"/>
          <w:color w:val="397300"/>
        </w:rPr>
        <w:t>cos</w:t>
      </w:r>
      <w:r w:rsidRPr="008101AE">
        <w:rPr>
          <w:rFonts w:ascii="Courier New" w:hAnsi="Courier New" w:cs="Courier New"/>
          <w:color w:val="444444"/>
        </w:rPr>
        <w:t>(theta);</w:t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888888"/>
        </w:rPr>
        <w:t>% Common Denominator</w:t>
      </w:r>
      <w:r w:rsidRPr="008101AE">
        <w:rPr>
          <w:rFonts w:ascii="Courier New" w:hAnsi="Courier New" w:cs="Courier New"/>
          <w:color w:val="444444"/>
        </w:rPr>
        <w:br/>
        <w:t>D = (M + m)*(I + m*l^</w:t>
      </w:r>
      <w:r w:rsidRPr="008101AE">
        <w:rPr>
          <w:rFonts w:ascii="Courier New" w:hAnsi="Courier New" w:cs="Courier New"/>
          <w:color w:val="880000"/>
        </w:rPr>
        <w:t>2</w:t>
      </w:r>
      <w:r w:rsidRPr="008101AE">
        <w:rPr>
          <w:rFonts w:ascii="Courier New" w:hAnsi="Courier New" w:cs="Courier New"/>
          <w:color w:val="444444"/>
        </w:rPr>
        <w:t>) - (m*l*c)^</w:t>
      </w:r>
      <w:r w:rsidRPr="008101AE">
        <w:rPr>
          <w:rFonts w:ascii="Courier New" w:hAnsi="Courier New" w:cs="Courier New"/>
          <w:color w:val="880000"/>
        </w:rPr>
        <w:t>2</w:t>
      </w:r>
      <w:r w:rsidRPr="008101AE">
        <w:rPr>
          <w:rFonts w:ascii="Courier New" w:hAnsi="Courier New" w:cs="Courier New"/>
          <w:color w:val="444444"/>
        </w:rPr>
        <w:t>;</w:t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888888"/>
        </w:rPr>
        <w:t>% Cart Acceleration (ddx)</w:t>
      </w:r>
      <w:r w:rsidRPr="008101AE">
        <w:rPr>
          <w:rFonts w:ascii="Courier New" w:hAnsi="Courier New" w:cs="Courier New"/>
          <w:color w:val="444444"/>
        </w:rPr>
        <w:br/>
        <w:t>num_x = (I + m*l^</w:t>
      </w:r>
      <w:r w:rsidRPr="008101AE">
        <w:rPr>
          <w:rFonts w:ascii="Courier New" w:hAnsi="Courier New" w:cs="Courier New"/>
          <w:color w:val="880000"/>
        </w:rPr>
        <w:t>2</w:t>
      </w:r>
      <w:r w:rsidRPr="008101AE">
        <w:rPr>
          <w:rFonts w:ascii="Courier New" w:hAnsi="Courier New" w:cs="Courier New"/>
          <w:color w:val="444444"/>
        </w:rPr>
        <w:t>)*(F + m*l*dtheta^</w:t>
      </w:r>
      <w:r w:rsidRPr="008101AE">
        <w:rPr>
          <w:rFonts w:ascii="Courier New" w:hAnsi="Courier New" w:cs="Courier New"/>
          <w:color w:val="880000"/>
        </w:rPr>
        <w:t>2</w:t>
      </w:r>
      <w:r w:rsidRPr="008101AE">
        <w:rPr>
          <w:rFonts w:ascii="Courier New" w:hAnsi="Courier New" w:cs="Courier New"/>
          <w:color w:val="444444"/>
        </w:rPr>
        <w:t>*s) - (m*l*c)*(m*g*l*s);</w:t>
      </w:r>
      <w:r w:rsidRPr="008101AE">
        <w:rPr>
          <w:rFonts w:ascii="Courier New" w:hAnsi="Courier New" w:cs="Courier New"/>
          <w:color w:val="444444"/>
        </w:rPr>
        <w:br/>
        <w:t>ddx = num_x / D;</w:t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444444"/>
        </w:rPr>
        <w:br/>
      </w:r>
      <w:r w:rsidRPr="008101AE">
        <w:rPr>
          <w:rFonts w:ascii="Courier New" w:hAnsi="Courier New" w:cs="Courier New"/>
          <w:color w:val="888888"/>
        </w:rPr>
        <w:t>% Angular Acceleration (ddtheta)</w:t>
      </w:r>
      <w:r w:rsidRPr="008101AE">
        <w:rPr>
          <w:rFonts w:ascii="Courier New" w:hAnsi="Courier New" w:cs="Courier New"/>
          <w:color w:val="444444"/>
        </w:rPr>
        <w:br/>
        <w:t>num_theta = (M + m)*(m*g*l*s) - (m*l*c)*(F + m*l*dtheta^</w:t>
      </w:r>
      <w:r w:rsidRPr="008101AE">
        <w:rPr>
          <w:rFonts w:ascii="Courier New" w:hAnsi="Courier New" w:cs="Courier New"/>
          <w:color w:val="880000"/>
        </w:rPr>
        <w:t>2</w:t>
      </w:r>
      <w:r w:rsidRPr="008101AE">
        <w:rPr>
          <w:rFonts w:ascii="Courier New" w:hAnsi="Courier New" w:cs="Courier New"/>
          <w:color w:val="444444"/>
        </w:rPr>
        <w:t>*s);</w:t>
      </w:r>
      <w:r w:rsidRPr="008101AE">
        <w:rPr>
          <w:rFonts w:ascii="Courier New" w:hAnsi="Courier New" w:cs="Courier New"/>
          <w:color w:val="444444"/>
        </w:rPr>
        <w:br/>
        <w:t>ddtheta = num_theta / D;</w:t>
      </w:r>
    </w:p>
    <w:p w14:paraId="62EF8E62" w14:textId="4C29E5EB" w:rsidR="007C4A25" w:rsidRPr="008101AE" w:rsidRDefault="007C4A25" w:rsidP="0089075C"/>
    <w:p w14:paraId="105A75A8" w14:textId="3B66CEDD" w:rsidR="007C4A25" w:rsidRPr="008101AE" w:rsidRDefault="0089075C" w:rsidP="007C4A25">
      <w:pPr>
        <w:pStyle w:val="NewParagraph"/>
        <w:rPr>
          <w:i/>
          <w:rtl/>
          <w:lang w:bidi="fa-IR"/>
        </w:rPr>
      </w:pPr>
      <w:r w:rsidRPr="008101AE">
        <w:rPr>
          <w:rFonts w:hint="cs"/>
          <w:rtl/>
          <w:lang w:bidi="fa-IR"/>
        </w:rPr>
        <w:t xml:space="preserve">در این بلوک، سیستم به صورت غیر خطی </w:t>
      </w:r>
      <w:r w:rsidR="00785AAD" w:rsidRPr="008101AE">
        <w:rPr>
          <w:rFonts w:hint="cs"/>
          <w:rtl/>
          <w:lang w:bidi="fa-IR"/>
        </w:rPr>
        <w:t xml:space="preserve">شبیه‌سازی شده است. </w:t>
      </w:r>
      <w:r w:rsidR="00AE0A9D" w:rsidRPr="008101AE">
        <w:rPr>
          <w:rFonts w:hint="cs"/>
          <w:rtl/>
          <w:lang w:bidi="fa-IR"/>
        </w:rPr>
        <w:t xml:space="preserve">خروجی‌های </w:t>
      </w:r>
      <w:r w:rsidR="00CA333C" w:rsidRPr="008101AE">
        <w:rPr>
          <w:rFonts w:hint="cs"/>
          <w:rtl/>
          <w:lang w:bidi="fa-IR"/>
        </w:rPr>
        <w:t>این بلوک مقادیر</w:t>
      </w:r>
      <w:r w:rsidR="00280D4C" w:rsidRPr="008101AE">
        <w:rPr>
          <w:rFonts w:hint="cs"/>
          <w:rtl/>
          <w:lang w:bidi="fa-IR"/>
        </w:rPr>
        <w:t xml:space="preserve"> </w:t>
      </w:r>
      <m:oMath>
        <m:acc>
          <m:accPr>
            <m:chr m:val="̈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x</m:t>
            </m:r>
          </m:e>
        </m:acc>
      </m:oMath>
      <w:r w:rsidR="00280D4C" w:rsidRPr="008101AE">
        <w:rPr>
          <w:rFonts w:hint="cs"/>
          <w:rtl/>
          <w:lang w:bidi="fa-IR"/>
        </w:rPr>
        <w:t xml:space="preserve"> و </w:t>
      </w:r>
      <m:oMath>
        <m:acc>
          <m:accPr>
            <m:chr m:val="̈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θ</m:t>
            </m:r>
          </m:e>
        </m:acc>
      </m:oMath>
      <w:r w:rsidR="00D33B49" w:rsidRPr="008101AE">
        <w:rPr>
          <w:rFonts w:hint="cs"/>
          <w:rtl/>
          <w:lang w:bidi="fa-IR"/>
        </w:rPr>
        <w:t xml:space="preserve"> و </w:t>
      </w:r>
      <w:r w:rsidR="00AE0A9D" w:rsidRPr="008101AE">
        <w:rPr>
          <w:rFonts w:hint="cs"/>
          <w:rtl/>
          <w:lang w:bidi="fa-IR"/>
        </w:rPr>
        <w:t xml:space="preserve">ورودی‌های </w:t>
      </w:r>
      <w:r w:rsidR="00D33B49" w:rsidRPr="008101AE">
        <w:rPr>
          <w:rFonts w:hint="cs"/>
          <w:rtl/>
          <w:lang w:bidi="fa-IR"/>
        </w:rPr>
        <w:t xml:space="preserve">آن مقادیر </w:t>
      </w:r>
      <m:oMath>
        <m:r>
          <w:rPr>
            <w:rFonts w:ascii="Cambria Math" w:hAnsi="Cambria Math"/>
            <w:lang w:bidi="fa-IR"/>
          </w:rPr>
          <m:t>F</m:t>
        </m:r>
      </m:oMath>
      <w:r w:rsidR="00D33B49" w:rsidRPr="008101AE">
        <w:rPr>
          <w:rFonts w:hint="cs"/>
          <w:rtl/>
          <w:lang w:bidi="fa-IR"/>
        </w:rPr>
        <w:t xml:space="preserve">، </w:t>
      </w:r>
      <m:oMath>
        <m:r>
          <w:rPr>
            <w:rFonts w:ascii="Cambria Math" w:hAnsi="Cambria Math"/>
            <w:lang w:bidi="fa-IR"/>
          </w:rPr>
          <m:t>θ</m:t>
        </m:r>
      </m:oMath>
      <w:r w:rsidR="00D33B49" w:rsidRPr="008101AE">
        <w:rPr>
          <w:rFonts w:hint="cs"/>
          <w:rtl/>
          <w:lang w:bidi="fa-IR"/>
        </w:rPr>
        <w:t xml:space="preserve">، و </w:t>
      </w:r>
      <m:oMath>
        <m:acc>
          <m:accPr>
            <m:chr m:val="̇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θ</m:t>
            </m:r>
          </m:e>
        </m:acc>
      </m:oMath>
      <w:r w:rsidR="001615E6" w:rsidRPr="008101AE">
        <w:rPr>
          <w:rFonts w:hint="cs"/>
          <w:rtl/>
          <w:lang w:bidi="fa-IR"/>
        </w:rPr>
        <w:t xml:space="preserve"> است. از خروجی‌های این بلوک </w:t>
      </w:r>
      <w:r w:rsidR="00C97A84" w:rsidRPr="008101AE">
        <w:rPr>
          <w:rFonts w:hint="cs"/>
          <w:rtl/>
          <w:lang w:bidi="fa-IR"/>
        </w:rPr>
        <w:t xml:space="preserve">دو بار انتگرال می‌گیریم تا مقادیر زاویه آونگ و </w:t>
      </w:r>
      <w:r w:rsidR="00AE0A9D" w:rsidRPr="008101AE">
        <w:rPr>
          <w:rFonts w:hint="cs"/>
          <w:rtl/>
          <w:lang w:bidi="fa-IR"/>
        </w:rPr>
        <w:t xml:space="preserve">مکان </w:t>
      </w:r>
      <w:r w:rsidR="00C87DD3" w:rsidRPr="008101AE">
        <w:rPr>
          <w:rFonts w:hint="cs"/>
          <w:rtl/>
          <w:lang w:bidi="fa-IR"/>
        </w:rPr>
        <w:t xml:space="preserve">ارابه را </w:t>
      </w:r>
      <w:r w:rsidR="00FA6EF9" w:rsidRPr="008101AE">
        <w:rPr>
          <w:rFonts w:hint="cs"/>
          <w:rtl/>
          <w:lang w:bidi="fa-IR"/>
        </w:rPr>
        <w:t xml:space="preserve">بدست آوریم </w:t>
      </w:r>
      <w:r w:rsidR="000A6481" w:rsidRPr="008101AE">
        <w:rPr>
          <w:rFonts w:hint="cs"/>
          <w:rtl/>
          <w:lang w:bidi="fa-IR"/>
        </w:rPr>
        <w:t xml:space="preserve">و این مقادیر را به دو بلوک </w:t>
      </w:r>
      <w:r w:rsidR="003E0B27" w:rsidRPr="008101AE">
        <w:rPr>
          <w:lang w:bidi="fa-IR"/>
        </w:rPr>
        <w:t>PID</w:t>
      </w:r>
      <w:r w:rsidR="003E0B27" w:rsidRPr="008101AE">
        <w:rPr>
          <w:rFonts w:hint="cs"/>
          <w:rtl/>
          <w:lang w:bidi="fa-IR"/>
        </w:rPr>
        <w:t xml:space="preserve"> می‌دهیم.</w:t>
      </w:r>
    </w:p>
    <w:p w14:paraId="0075E673" w14:textId="6D63951A" w:rsidR="00455472" w:rsidRPr="008101AE" w:rsidRDefault="000B6D03" w:rsidP="00A141B4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از یک بلوک </w:t>
      </w:r>
      <w:r w:rsidRPr="008101AE">
        <w:rPr>
          <w:lang w:bidi="fa-IR"/>
        </w:rPr>
        <w:t>multi</w:t>
      </w:r>
      <w:r w:rsidR="00E94A92" w:rsidRPr="008101AE">
        <w:rPr>
          <w:lang w:bidi="fa-IR"/>
        </w:rPr>
        <w:t>port-switch</w:t>
      </w:r>
      <w:r w:rsidR="00E94A92" w:rsidRPr="008101AE">
        <w:rPr>
          <w:rFonts w:hint="cs"/>
          <w:rtl/>
          <w:lang w:bidi="fa-IR"/>
        </w:rPr>
        <w:t xml:space="preserve"> برای انتخاب حالات مختلف </w:t>
      </w:r>
      <w:r w:rsidR="00CB1319" w:rsidRPr="008101AE">
        <w:rPr>
          <w:rFonts w:hint="cs"/>
          <w:rtl/>
          <w:lang w:bidi="fa-IR"/>
        </w:rPr>
        <w:t xml:space="preserve">ورودی </w:t>
      </w:r>
      <w:r w:rsidR="00BF6AAF" w:rsidRPr="008101AE">
        <w:rPr>
          <w:rFonts w:hint="cs"/>
          <w:rtl/>
          <w:lang w:bidi="fa-IR"/>
        </w:rPr>
        <w:t xml:space="preserve">نیروی </w:t>
      </w:r>
      <m:oMath>
        <m:r>
          <w:rPr>
            <w:rFonts w:ascii="Cambria Math" w:hAnsi="Cambria Math"/>
            <w:lang w:bidi="fa-IR"/>
          </w:rPr>
          <m:t>F</m:t>
        </m:r>
      </m:oMath>
      <w:r w:rsidR="00BF6AAF" w:rsidRPr="008101AE">
        <w:rPr>
          <w:rFonts w:hint="cs"/>
          <w:rtl/>
          <w:lang w:bidi="fa-IR"/>
        </w:rPr>
        <w:t xml:space="preserve"> استفاده شده است.</w:t>
      </w:r>
      <w:r w:rsidR="00BB548F" w:rsidRPr="008101AE">
        <w:rPr>
          <w:rFonts w:hint="cs"/>
          <w:rtl/>
          <w:lang w:bidi="fa-IR"/>
        </w:rPr>
        <w:t xml:space="preserve"> </w:t>
      </w:r>
      <w:r w:rsidR="00687670" w:rsidRPr="008101AE">
        <w:rPr>
          <w:rFonts w:hint="cs"/>
          <w:rtl/>
          <w:lang w:bidi="fa-IR"/>
        </w:rPr>
        <w:t xml:space="preserve">نتیجه </w:t>
      </w:r>
      <w:r w:rsidR="00402473" w:rsidRPr="008101AE">
        <w:rPr>
          <w:rFonts w:hint="cs"/>
          <w:rtl/>
          <w:lang w:bidi="fa-IR"/>
        </w:rPr>
        <w:t>اعمال شرایط متفاوت در ادامه آمده است:</w:t>
      </w:r>
    </w:p>
    <w:p w14:paraId="45AE6550" w14:textId="2443A85B" w:rsidR="00402473" w:rsidRPr="008101AE" w:rsidRDefault="00402473" w:rsidP="00402473">
      <w:pPr>
        <w:pStyle w:val="Heading3"/>
        <w:rPr>
          <w:rtl/>
          <w:lang w:bidi="fa-IR"/>
        </w:rPr>
      </w:pPr>
      <w:bookmarkStart w:id="14" w:name="_Toc222493021"/>
      <w:r w:rsidRPr="008101AE">
        <w:rPr>
          <w:rFonts w:hint="cs"/>
          <w:rtl/>
          <w:lang w:bidi="fa-IR"/>
        </w:rPr>
        <w:t>ورودی ثابت</w:t>
      </w:r>
      <w:bookmarkEnd w:id="14"/>
    </w:p>
    <w:p w14:paraId="55A8E8DD" w14:textId="2E53820E" w:rsidR="00FF1631" w:rsidRPr="008101AE" w:rsidRDefault="006170C5" w:rsidP="00FF1631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در صورتی که ورودی ب</w:t>
      </w:r>
      <w:r w:rsidR="00253BBD" w:rsidRPr="008101AE">
        <w:rPr>
          <w:rFonts w:hint="cs"/>
          <w:rtl/>
          <w:lang w:bidi="fa-IR"/>
        </w:rPr>
        <w:t xml:space="preserve">ا </w:t>
      </w:r>
      <w:r w:rsidRPr="008101AE">
        <w:rPr>
          <w:rFonts w:hint="cs"/>
          <w:rtl/>
          <w:lang w:bidi="fa-IR"/>
        </w:rPr>
        <w:t xml:space="preserve">مقدار ثابت </w:t>
      </w:r>
      <m:oMath>
        <m:r>
          <w:rPr>
            <w:rFonts w:ascii="Cambria Math" w:hAnsi="Cambria Math"/>
            <w:lang w:bidi="fa-IR"/>
          </w:rPr>
          <m:t>1</m:t>
        </m:r>
      </m:oMath>
      <w:r w:rsidR="00EA368D" w:rsidRPr="008101AE">
        <w:rPr>
          <w:rFonts w:hint="cs"/>
          <w:rtl/>
          <w:lang w:bidi="fa-IR"/>
        </w:rPr>
        <w:t xml:space="preserve"> باشد داریم:</w:t>
      </w:r>
    </w:p>
    <w:p w14:paraId="0BB8252A" w14:textId="77777777" w:rsidR="00EA368D" w:rsidRPr="008101AE" w:rsidRDefault="00EA368D" w:rsidP="00402473">
      <w:pPr>
        <w:pStyle w:val="NewParagraph"/>
        <w:rPr>
          <w:rFonts w:cs="Arial"/>
          <w:i/>
          <w:rtl/>
          <w:lang w:bidi="fa-IR"/>
        </w:rPr>
      </w:pPr>
    </w:p>
    <w:p w14:paraId="4A564EBE" w14:textId="228DA7C4" w:rsidR="00FD7FBA" w:rsidRPr="008101AE" w:rsidRDefault="00FD7FBA" w:rsidP="00FD7FBA">
      <w:pPr>
        <w:pStyle w:val="NewParagraph"/>
        <w:rPr>
          <w:rFonts w:cs="Arial"/>
          <w:i/>
          <w:rtl/>
          <w:lang w:bidi="fa-IR"/>
        </w:rPr>
      </w:pPr>
      <w:bookmarkStart w:id="15" w:name="_Hlk217067215"/>
      <w:r w:rsidRPr="008101AE">
        <w:rPr>
          <w:rFonts w:cs="Arial"/>
          <w:i/>
          <w:rtl/>
          <w:lang w:bidi="fa-IR"/>
        </w:rPr>
        <w:lastRenderedPageBreak/>
        <w:drawing>
          <wp:inline distT="0" distB="0" distL="0" distR="0" wp14:anchorId="03D37948" wp14:editId="0310FF7F">
            <wp:extent cx="5333939" cy="3482749"/>
            <wp:effectExtent l="0" t="0" r="0" b="0"/>
            <wp:docPr id="16312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16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E4B6" w14:textId="4FD68988" w:rsidR="00FD7FBA" w:rsidRPr="008101AE" w:rsidRDefault="00FD7FBA" w:rsidP="00FD7FBA">
      <w:pPr>
        <w:rPr>
          <w:rtl/>
        </w:rPr>
      </w:pPr>
      <w:r w:rsidRPr="008101AE">
        <w:rPr>
          <w:rFonts w:hint="cs"/>
          <w:rtl/>
        </w:rPr>
        <w:t xml:space="preserve">نمودار </w:t>
      </w:r>
      <w:r w:rsidR="006B0E5A" w:rsidRPr="008101AE">
        <w:rPr>
          <w:rFonts w:hint="cs"/>
          <w:rtl/>
        </w:rPr>
        <w:t xml:space="preserve">زاویه آونگ بر حسب زمان. مشاهده می‌شود که حداکثر فراجهش برابر با </w:t>
      </w:r>
      <w:r w:rsidR="000130AB" w:rsidRPr="008101AE">
        <w:rPr>
          <w:rFonts w:hint="cs"/>
          <w:rtl/>
        </w:rPr>
        <w:t>0.3</w:t>
      </w:r>
      <w:r w:rsidR="000B7365" w:rsidRPr="008101AE">
        <w:rPr>
          <w:rFonts w:hint="cs"/>
          <w:rtl/>
        </w:rPr>
        <w:t>8</w:t>
      </w:r>
      <w:r w:rsidR="000130AB" w:rsidRPr="008101AE">
        <w:rPr>
          <w:rFonts w:hint="cs"/>
          <w:rtl/>
        </w:rPr>
        <w:t xml:space="preserve"> رادیان</w:t>
      </w:r>
      <w:r w:rsidR="001A25CA" w:rsidRPr="008101AE">
        <w:rPr>
          <w:rFonts w:hint="cs"/>
          <w:rtl/>
        </w:rPr>
        <w:t xml:space="preserve">، زمان </w:t>
      </w:r>
      <w:r w:rsidR="00FE3E8C" w:rsidRPr="008101AE">
        <w:t>settling time</w:t>
      </w:r>
      <w:r w:rsidR="00FE3E8C" w:rsidRPr="008101AE">
        <w:rPr>
          <w:rFonts w:hint="cs"/>
          <w:rtl/>
        </w:rPr>
        <w:t xml:space="preserve"> برابر  </w:t>
      </w:r>
      <w:r w:rsidR="00540153" w:rsidRPr="008101AE">
        <w:rPr>
          <w:rFonts w:hint="cs"/>
          <w:rtl/>
        </w:rPr>
        <w:t>8</w:t>
      </w:r>
      <w:r w:rsidR="00FE3E8C" w:rsidRPr="008101AE">
        <w:rPr>
          <w:rFonts w:hint="cs"/>
          <w:rtl/>
        </w:rPr>
        <w:t xml:space="preserve"> ثانیه</w:t>
      </w:r>
      <w:r w:rsidR="00212577" w:rsidRPr="008101AE">
        <w:rPr>
          <w:rFonts w:hint="cs"/>
          <w:rtl/>
        </w:rPr>
        <w:t xml:space="preserve"> </w:t>
      </w:r>
      <w:r w:rsidR="00540153" w:rsidRPr="008101AE">
        <w:rPr>
          <w:rFonts w:hint="cs"/>
          <w:rtl/>
        </w:rPr>
        <w:t>و زمان برخواست برابر با 0.4 ثانیه است.</w:t>
      </w:r>
    </w:p>
    <w:p w14:paraId="7F6EBDFD" w14:textId="567B8241" w:rsidR="00212577" w:rsidRPr="008101AE" w:rsidRDefault="00212577" w:rsidP="00FD7FBA">
      <w:pPr>
        <w:rPr>
          <w:rtl/>
        </w:rPr>
      </w:pPr>
      <w:r w:rsidRPr="008101AE">
        <w:rPr>
          <w:rFonts w:hint="cs"/>
          <w:rtl/>
        </w:rPr>
        <w:t xml:space="preserve"> </w:t>
      </w:r>
    </w:p>
    <w:p w14:paraId="603D25FC" w14:textId="730C9923" w:rsidR="00212577" w:rsidRPr="008101AE" w:rsidRDefault="00212577" w:rsidP="00FD7FBA">
      <w:pPr>
        <w:rPr>
          <w:rtl/>
        </w:rPr>
      </w:pPr>
      <w:r w:rsidRPr="008101AE">
        <w:rPr>
          <w:rtl/>
        </w:rPr>
        <w:drawing>
          <wp:inline distT="0" distB="0" distL="0" distR="0" wp14:anchorId="455BB68C" wp14:editId="2AEEF85F">
            <wp:extent cx="5579573" cy="3805555"/>
            <wp:effectExtent l="0" t="0" r="0" b="0"/>
            <wp:docPr id="1870131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1058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6AC1" w14:textId="59EFF3AB" w:rsidR="00212577" w:rsidRPr="008101AE" w:rsidRDefault="00212577" w:rsidP="00FD7FBA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نمودار موقعیت ارابه. در این نمودار مشاهده می‌شود </w:t>
      </w:r>
      <w:r w:rsidR="00967A6F" w:rsidRPr="008101AE">
        <w:rPr>
          <w:rFonts w:hint="cs"/>
          <w:rtl/>
          <w:lang w:bidi="fa-IR"/>
        </w:rPr>
        <w:t>زمان برخواست برابر با 0.</w:t>
      </w:r>
      <w:r w:rsidR="000E2066" w:rsidRPr="008101AE">
        <w:rPr>
          <w:rFonts w:hint="cs"/>
          <w:rtl/>
          <w:lang w:bidi="fa-IR"/>
        </w:rPr>
        <w:t>75</w:t>
      </w:r>
      <w:r w:rsidR="00967A6F" w:rsidRPr="008101AE">
        <w:rPr>
          <w:rFonts w:hint="cs"/>
          <w:rtl/>
          <w:lang w:bidi="fa-IR"/>
        </w:rPr>
        <w:t xml:space="preserve"> ثانیه، </w:t>
      </w:r>
      <w:r w:rsidR="003F7CCC" w:rsidRPr="008101AE">
        <w:rPr>
          <w:rFonts w:hint="cs"/>
          <w:rtl/>
          <w:lang w:bidi="fa-IR"/>
        </w:rPr>
        <w:t xml:space="preserve">حراکثر فراجهش برابر با </w:t>
      </w:r>
      <w:r w:rsidR="00894FA3" w:rsidRPr="008101AE">
        <w:rPr>
          <w:rFonts w:hint="cs"/>
          <w:rtl/>
          <w:lang w:bidi="fa-IR"/>
        </w:rPr>
        <w:t>1.54</w:t>
      </w:r>
      <w:r w:rsidR="003F7CCC" w:rsidRPr="008101AE">
        <w:rPr>
          <w:rFonts w:hint="cs"/>
          <w:rtl/>
          <w:lang w:bidi="fa-IR"/>
        </w:rPr>
        <w:t xml:space="preserve"> </w:t>
      </w:r>
      <w:r w:rsidR="00811BF9" w:rsidRPr="008101AE">
        <w:rPr>
          <w:rFonts w:hint="cs"/>
          <w:rtl/>
          <w:lang w:bidi="fa-IR"/>
        </w:rPr>
        <w:t>است.</w:t>
      </w:r>
    </w:p>
    <w:p w14:paraId="36082F8F" w14:textId="063CA30E" w:rsidR="00402473" w:rsidRPr="008101AE" w:rsidRDefault="00402473" w:rsidP="00402473">
      <w:pPr>
        <w:pStyle w:val="Heading3"/>
        <w:rPr>
          <w:rtl/>
          <w:lang w:bidi="fa-IR"/>
        </w:rPr>
      </w:pPr>
      <w:bookmarkStart w:id="16" w:name="_Toc222493022"/>
      <w:bookmarkEnd w:id="15"/>
      <w:r w:rsidRPr="008101AE">
        <w:rPr>
          <w:rFonts w:hint="cs"/>
          <w:rtl/>
          <w:lang w:bidi="fa-IR"/>
        </w:rPr>
        <w:lastRenderedPageBreak/>
        <w:t>ورودی پله</w:t>
      </w:r>
      <w:bookmarkEnd w:id="16"/>
    </w:p>
    <w:p w14:paraId="7953C54B" w14:textId="73882F26" w:rsidR="00FF1631" w:rsidRPr="008101AE" w:rsidRDefault="00FF1631" w:rsidP="00FF1631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در صورتی که ورودی </w:t>
      </w:r>
      <w:r w:rsidR="00482C9C" w:rsidRPr="008101AE">
        <w:rPr>
          <w:rFonts w:hint="cs"/>
          <w:rtl/>
          <w:lang w:bidi="fa-IR"/>
        </w:rPr>
        <w:t xml:space="preserve">پله </w:t>
      </w:r>
      <w:r w:rsidR="00253BBD" w:rsidRPr="008101AE">
        <w:rPr>
          <w:rFonts w:hint="cs"/>
          <w:rtl/>
          <w:lang w:bidi="fa-IR"/>
        </w:rPr>
        <w:t xml:space="preserve">با مقدار 1 </w:t>
      </w:r>
      <w:r w:rsidR="00482C9C" w:rsidRPr="008101AE">
        <w:rPr>
          <w:rFonts w:hint="cs"/>
          <w:rtl/>
          <w:lang w:bidi="fa-IR"/>
        </w:rPr>
        <w:t>باشد</w:t>
      </w:r>
      <w:r w:rsidRPr="008101AE">
        <w:rPr>
          <w:rFonts w:hint="cs"/>
          <w:rtl/>
          <w:lang w:bidi="fa-IR"/>
        </w:rPr>
        <w:t xml:space="preserve"> داریم:</w:t>
      </w:r>
    </w:p>
    <w:p w14:paraId="6A6CA995" w14:textId="77777777" w:rsidR="00402473" w:rsidRPr="008101AE" w:rsidRDefault="00402473" w:rsidP="00402473">
      <w:pPr>
        <w:pStyle w:val="NewParagraph"/>
        <w:rPr>
          <w:rtl/>
          <w:lang w:bidi="fa-IR"/>
        </w:rPr>
      </w:pPr>
    </w:p>
    <w:p w14:paraId="312506F4" w14:textId="77777777" w:rsidR="00C42ABD" w:rsidRPr="008101AE" w:rsidRDefault="00C42ABD" w:rsidP="00C42ABD">
      <w:pPr>
        <w:pStyle w:val="NewParagraph"/>
        <w:rPr>
          <w:rFonts w:cs="Arial"/>
          <w:i/>
          <w:rtl/>
          <w:lang w:bidi="fa-IR"/>
        </w:rPr>
      </w:pPr>
      <w:r w:rsidRPr="008101AE">
        <w:rPr>
          <w:rFonts w:cs="Arial"/>
          <w:i/>
          <w:rtl/>
          <w:lang w:bidi="fa-IR"/>
        </w:rPr>
        <w:drawing>
          <wp:inline distT="0" distB="0" distL="0" distR="0" wp14:anchorId="262DC236" wp14:editId="1FD1F3B4">
            <wp:extent cx="5333939" cy="3482749"/>
            <wp:effectExtent l="0" t="0" r="0" b="0"/>
            <wp:docPr id="697646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46503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9781" w14:textId="102BE1CA" w:rsidR="00C42ABD" w:rsidRPr="008101AE" w:rsidRDefault="00C42ABD" w:rsidP="00C42ABD">
      <w:pPr>
        <w:rPr>
          <w:rtl/>
        </w:rPr>
      </w:pPr>
      <w:r w:rsidRPr="008101AE">
        <w:rPr>
          <w:rFonts w:hint="cs"/>
          <w:rtl/>
        </w:rPr>
        <w:t>نمودار زاویه آونگ بر حسب زمان. مشاهده می‌شود که حداکثر فراجهش برابر با 0.</w:t>
      </w:r>
      <w:r w:rsidR="00894FA3" w:rsidRPr="008101AE">
        <w:rPr>
          <w:rFonts w:hint="cs"/>
          <w:rtl/>
        </w:rPr>
        <w:t>38</w:t>
      </w:r>
      <w:r w:rsidRPr="008101AE">
        <w:rPr>
          <w:rFonts w:hint="cs"/>
          <w:rtl/>
        </w:rPr>
        <w:t xml:space="preserve"> رادیان، زمان </w:t>
      </w:r>
      <w:r w:rsidRPr="008101AE">
        <w:t>settling time</w:t>
      </w:r>
      <w:r w:rsidRPr="008101AE">
        <w:rPr>
          <w:rFonts w:hint="cs"/>
          <w:rtl/>
        </w:rPr>
        <w:t xml:space="preserve"> برابر با </w:t>
      </w:r>
      <w:r w:rsidR="00894FA3" w:rsidRPr="008101AE">
        <w:rPr>
          <w:rFonts w:hint="cs"/>
          <w:rtl/>
        </w:rPr>
        <w:t>8</w:t>
      </w:r>
      <w:r w:rsidRPr="008101AE">
        <w:rPr>
          <w:rFonts w:hint="cs"/>
          <w:rtl/>
        </w:rPr>
        <w:t xml:space="preserve"> ثانیه</w:t>
      </w:r>
      <w:r w:rsidR="00894FA3" w:rsidRPr="008101AE">
        <w:rPr>
          <w:rFonts w:hint="cs"/>
          <w:rtl/>
        </w:rPr>
        <w:t xml:space="preserve"> و زمان برخواست برابر با 0.4 ثانیه</w:t>
      </w:r>
      <w:r w:rsidRPr="008101AE">
        <w:rPr>
          <w:rFonts w:hint="cs"/>
          <w:rtl/>
        </w:rPr>
        <w:t xml:space="preserve"> است</w:t>
      </w:r>
      <w:r w:rsidR="00894FA3" w:rsidRPr="008101AE">
        <w:rPr>
          <w:rFonts w:hint="cs"/>
          <w:rtl/>
        </w:rPr>
        <w:t>.</w:t>
      </w:r>
    </w:p>
    <w:p w14:paraId="37291A0A" w14:textId="77777777" w:rsidR="00C42ABD" w:rsidRPr="008101AE" w:rsidRDefault="00C42ABD" w:rsidP="00C42ABD">
      <w:pPr>
        <w:rPr>
          <w:rtl/>
        </w:rPr>
      </w:pPr>
      <w:r w:rsidRPr="008101AE">
        <w:rPr>
          <w:rFonts w:hint="cs"/>
          <w:rtl/>
        </w:rPr>
        <w:t xml:space="preserve"> </w:t>
      </w:r>
    </w:p>
    <w:p w14:paraId="3ED8B3F2" w14:textId="77777777" w:rsidR="00C42ABD" w:rsidRPr="008101AE" w:rsidRDefault="00C42ABD" w:rsidP="00C42ABD">
      <w:pPr>
        <w:rPr>
          <w:rtl/>
        </w:rPr>
      </w:pPr>
      <w:r w:rsidRPr="008101AE">
        <w:rPr>
          <w:rtl/>
        </w:rPr>
        <w:lastRenderedPageBreak/>
        <w:drawing>
          <wp:inline distT="0" distB="0" distL="0" distR="0" wp14:anchorId="0B87F19F" wp14:editId="271EC926">
            <wp:extent cx="5579573" cy="3805555"/>
            <wp:effectExtent l="0" t="0" r="0" b="0"/>
            <wp:docPr id="1515832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2612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B10B" w14:textId="77777777" w:rsidR="00894FA3" w:rsidRPr="008101AE" w:rsidRDefault="00894FA3" w:rsidP="00894FA3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>نمودار موقعیت ارابه. در این نمودار مشاهده می‌شود زمان برخواست برابر با 0.75 ثانیه، حراکثر فراجهش برابر با 1.54 است.</w:t>
      </w:r>
    </w:p>
    <w:p w14:paraId="29D06676" w14:textId="77777777" w:rsidR="00811BF9" w:rsidRPr="008101AE" w:rsidRDefault="00811BF9" w:rsidP="00402473">
      <w:pPr>
        <w:pStyle w:val="NewParagraph"/>
        <w:rPr>
          <w:rtl/>
          <w:lang w:bidi="fa-IR"/>
        </w:rPr>
      </w:pPr>
    </w:p>
    <w:p w14:paraId="13C4CBD5" w14:textId="0FC08F21" w:rsidR="00402473" w:rsidRPr="008101AE" w:rsidRDefault="00402473" w:rsidP="00402473">
      <w:pPr>
        <w:pStyle w:val="Heading3"/>
        <w:rPr>
          <w:rtl/>
          <w:lang w:bidi="fa-IR"/>
        </w:rPr>
      </w:pPr>
      <w:bookmarkStart w:id="17" w:name="_Toc222493023"/>
      <w:r w:rsidRPr="008101AE">
        <w:rPr>
          <w:rFonts w:hint="cs"/>
          <w:rtl/>
          <w:lang w:bidi="fa-IR"/>
        </w:rPr>
        <w:t>ورودی شیب ثابت</w:t>
      </w:r>
      <w:bookmarkEnd w:id="17"/>
    </w:p>
    <w:p w14:paraId="59E88789" w14:textId="23FB687E" w:rsidR="00FC6757" w:rsidRPr="008101AE" w:rsidRDefault="00FC6757" w:rsidP="00FC6757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در صورتی که ورودی شیب ثابت 1 باشد داریم:</w:t>
      </w:r>
    </w:p>
    <w:p w14:paraId="2390AA53" w14:textId="77777777" w:rsidR="00AF5C99" w:rsidRPr="008101AE" w:rsidRDefault="00AF5C99" w:rsidP="00AF5C99">
      <w:pPr>
        <w:pStyle w:val="NewParagraph"/>
        <w:rPr>
          <w:rFonts w:cs="Arial"/>
          <w:i/>
          <w:rtl/>
          <w:lang w:bidi="fa-IR"/>
        </w:rPr>
      </w:pPr>
      <w:r w:rsidRPr="008101AE">
        <w:rPr>
          <w:rFonts w:cs="Arial"/>
          <w:i/>
          <w:rtl/>
          <w:lang w:bidi="fa-IR"/>
        </w:rPr>
        <w:lastRenderedPageBreak/>
        <w:drawing>
          <wp:inline distT="0" distB="0" distL="0" distR="0" wp14:anchorId="71C98725" wp14:editId="15A84E92">
            <wp:extent cx="5333939" cy="3482749"/>
            <wp:effectExtent l="0" t="0" r="0" b="0"/>
            <wp:docPr id="1369802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02471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FB5B" w14:textId="567463EF" w:rsidR="00AF5C99" w:rsidRPr="008101AE" w:rsidRDefault="00AF5C99" w:rsidP="00AF5C99">
      <w:pPr>
        <w:rPr>
          <w:rtl/>
        </w:rPr>
      </w:pPr>
      <w:r w:rsidRPr="008101AE">
        <w:rPr>
          <w:rFonts w:hint="cs"/>
          <w:rtl/>
        </w:rPr>
        <w:t xml:space="preserve">نمودار زاویه آونگ بر حسب زمان. مشاهده می‌شود که حداکثر فراجهش برابر با </w:t>
      </w:r>
      <w:r w:rsidR="00210F30" w:rsidRPr="008101AE">
        <w:rPr>
          <w:rFonts w:hint="cs"/>
          <w:rtl/>
        </w:rPr>
        <w:t xml:space="preserve">0.09 </w:t>
      </w:r>
      <w:r w:rsidRPr="008101AE">
        <w:rPr>
          <w:rFonts w:hint="cs"/>
          <w:rtl/>
        </w:rPr>
        <w:t xml:space="preserve">رادیان، زمان </w:t>
      </w:r>
      <w:r w:rsidRPr="008101AE">
        <w:t>settling time</w:t>
      </w:r>
      <w:r w:rsidRPr="008101AE">
        <w:rPr>
          <w:rFonts w:hint="cs"/>
          <w:rtl/>
        </w:rPr>
        <w:t xml:space="preserve"> برابر با</w:t>
      </w:r>
      <w:r w:rsidR="00CE4BFA" w:rsidRPr="008101AE">
        <w:rPr>
          <w:rFonts w:hint="cs"/>
          <w:rtl/>
        </w:rPr>
        <w:t xml:space="preserve"> </w:t>
      </w:r>
      <w:r w:rsidRPr="008101AE">
        <w:rPr>
          <w:rFonts w:hint="cs"/>
          <w:rtl/>
        </w:rPr>
        <w:t>7.</w:t>
      </w:r>
      <w:r w:rsidR="00CE4BFA" w:rsidRPr="008101AE">
        <w:rPr>
          <w:rFonts w:hint="cs"/>
          <w:rtl/>
        </w:rPr>
        <w:t>2</w:t>
      </w:r>
      <w:r w:rsidRPr="008101AE">
        <w:rPr>
          <w:rFonts w:hint="cs"/>
          <w:rtl/>
        </w:rPr>
        <w:t xml:space="preserve"> ثانیه </w:t>
      </w:r>
      <w:r w:rsidR="008165E7" w:rsidRPr="008101AE">
        <w:rPr>
          <w:rFonts w:hint="cs"/>
          <w:rtl/>
        </w:rPr>
        <w:t>و زمان برخواست برابر با 2.6 ثانیه است</w:t>
      </w:r>
      <w:r w:rsidR="00CE4BFA" w:rsidRPr="008101AE">
        <w:rPr>
          <w:rFonts w:hint="cs"/>
          <w:rtl/>
        </w:rPr>
        <w:t>.</w:t>
      </w:r>
    </w:p>
    <w:p w14:paraId="41D1BDA8" w14:textId="77777777" w:rsidR="00AF5C99" w:rsidRPr="008101AE" w:rsidRDefault="00AF5C99" w:rsidP="00AF5C99">
      <w:pPr>
        <w:rPr>
          <w:rtl/>
        </w:rPr>
      </w:pPr>
      <w:r w:rsidRPr="008101AE">
        <w:rPr>
          <w:rFonts w:hint="cs"/>
          <w:rtl/>
        </w:rPr>
        <w:t xml:space="preserve"> </w:t>
      </w:r>
    </w:p>
    <w:p w14:paraId="2665A994" w14:textId="77777777" w:rsidR="00AF5C99" w:rsidRPr="008101AE" w:rsidRDefault="00AF5C99" w:rsidP="00AF5C99">
      <w:pPr>
        <w:rPr>
          <w:rtl/>
        </w:rPr>
      </w:pPr>
      <w:r w:rsidRPr="008101AE">
        <w:rPr>
          <w:rtl/>
        </w:rPr>
        <w:drawing>
          <wp:inline distT="0" distB="0" distL="0" distR="0" wp14:anchorId="09B4F1C4" wp14:editId="0F2F86F0">
            <wp:extent cx="5579573" cy="3805555"/>
            <wp:effectExtent l="0" t="0" r="0" b="0"/>
            <wp:docPr id="867528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8628" name="Picture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5A8D" w14:textId="1ABE0CCF" w:rsidR="00AF5C99" w:rsidRPr="008101AE" w:rsidRDefault="00AF5C99" w:rsidP="00AF5C99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نمودار موقعیت ارابه. </w:t>
      </w:r>
      <w:r w:rsidR="00CE4BFA" w:rsidRPr="008101AE">
        <w:rPr>
          <w:rFonts w:hint="cs"/>
          <w:rtl/>
          <w:lang w:bidi="fa-IR"/>
        </w:rPr>
        <w:t xml:space="preserve">به دلیل </w:t>
      </w:r>
      <w:r w:rsidR="00555C5E" w:rsidRPr="008101AE">
        <w:rPr>
          <w:rFonts w:hint="cs"/>
          <w:rtl/>
          <w:lang w:bidi="fa-IR"/>
        </w:rPr>
        <w:t xml:space="preserve">اینکه ارابه با ورودی شیب ثابت در حال جابجایی است، کنترلگر ما نمی‌تواند موقعیت ارابه را ثابت نگه دارد اما </w:t>
      </w:r>
      <w:r w:rsidR="008F5BBD" w:rsidRPr="008101AE">
        <w:rPr>
          <w:rFonts w:hint="cs"/>
          <w:rtl/>
          <w:lang w:bidi="fa-IR"/>
        </w:rPr>
        <w:t>تعادل آونگ را حفظ می‌کند.</w:t>
      </w:r>
    </w:p>
    <w:p w14:paraId="488F35FB" w14:textId="77777777" w:rsidR="00402473" w:rsidRPr="008101AE" w:rsidRDefault="00402473" w:rsidP="00402473">
      <w:pPr>
        <w:pStyle w:val="NewParagraph"/>
        <w:rPr>
          <w:rtl/>
          <w:lang w:bidi="fa-IR"/>
        </w:rPr>
      </w:pPr>
    </w:p>
    <w:p w14:paraId="352ECBEB" w14:textId="2F4C7C27" w:rsidR="00402473" w:rsidRPr="008101AE" w:rsidRDefault="00402473" w:rsidP="00402473">
      <w:pPr>
        <w:pStyle w:val="Heading3"/>
        <w:rPr>
          <w:rtl/>
          <w:lang w:bidi="fa-IR"/>
        </w:rPr>
      </w:pPr>
      <w:bookmarkStart w:id="18" w:name="_Toc222493024"/>
      <w:r w:rsidRPr="008101AE">
        <w:rPr>
          <w:rFonts w:hint="cs"/>
          <w:rtl/>
          <w:lang w:bidi="fa-IR"/>
        </w:rPr>
        <w:t xml:space="preserve">ورودی </w:t>
      </w:r>
      <w:r w:rsidR="007151DA" w:rsidRPr="008101AE">
        <w:rPr>
          <w:rFonts w:hint="cs"/>
          <w:rtl/>
          <w:lang w:bidi="fa-IR"/>
        </w:rPr>
        <w:t>ضربه</w:t>
      </w:r>
      <w:bookmarkEnd w:id="18"/>
    </w:p>
    <w:p w14:paraId="7EE47E37" w14:textId="4C07F065" w:rsidR="00FC6757" w:rsidRPr="008101AE" w:rsidRDefault="00FC6757" w:rsidP="00FC6757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در صورتی که ورودی ضربه</w:t>
      </w:r>
      <w:r w:rsidR="0065663B" w:rsidRPr="008101AE">
        <w:rPr>
          <w:rFonts w:hint="cs"/>
          <w:rtl/>
          <w:lang w:bidi="fa-IR"/>
        </w:rPr>
        <w:t xml:space="preserve"> به شدت 1</w:t>
      </w:r>
      <w:r w:rsidRPr="008101AE">
        <w:rPr>
          <w:rFonts w:hint="cs"/>
          <w:rtl/>
          <w:lang w:bidi="fa-IR"/>
        </w:rPr>
        <w:t xml:space="preserve"> </w:t>
      </w:r>
      <w:r w:rsidR="0065663B" w:rsidRPr="008101AE">
        <w:rPr>
          <w:rFonts w:hint="cs"/>
          <w:rtl/>
          <w:lang w:bidi="fa-IR"/>
        </w:rPr>
        <w:t xml:space="preserve">از زمان 1 تا 1.05 ثانیه </w:t>
      </w:r>
      <w:r w:rsidRPr="008101AE">
        <w:rPr>
          <w:rFonts w:hint="cs"/>
          <w:rtl/>
          <w:lang w:bidi="fa-IR"/>
        </w:rPr>
        <w:t>باشد داریم:</w:t>
      </w:r>
    </w:p>
    <w:p w14:paraId="7C9E22FE" w14:textId="77777777" w:rsidR="00AF5C99" w:rsidRPr="008101AE" w:rsidRDefault="00AF5C99" w:rsidP="00AF5C99">
      <w:pPr>
        <w:pStyle w:val="NewParagraph"/>
        <w:rPr>
          <w:rFonts w:cs="Arial"/>
          <w:i/>
          <w:rtl/>
          <w:lang w:bidi="fa-IR"/>
        </w:rPr>
      </w:pPr>
      <w:r w:rsidRPr="008101AE">
        <w:rPr>
          <w:rFonts w:cs="Arial"/>
          <w:i/>
          <w:rtl/>
          <w:lang w:bidi="fa-IR"/>
        </w:rPr>
        <w:drawing>
          <wp:inline distT="0" distB="0" distL="0" distR="0" wp14:anchorId="4C808DD1" wp14:editId="5EDCBFBE">
            <wp:extent cx="5333939" cy="3482749"/>
            <wp:effectExtent l="0" t="0" r="0" b="0"/>
            <wp:docPr id="1674934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4584" name="Picture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36E" w14:textId="2CD9DC1E" w:rsidR="00AF5C99" w:rsidRPr="008101AE" w:rsidRDefault="00AF5C99" w:rsidP="00AF5C99">
      <w:pPr>
        <w:rPr>
          <w:rtl/>
        </w:rPr>
      </w:pPr>
      <w:r w:rsidRPr="008101AE">
        <w:rPr>
          <w:rFonts w:hint="cs"/>
          <w:rtl/>
        </w:rPr>
        <w:t xml:space="preserve">نمودار زاویه آونگ بر حسب زمان. مشاهده می‌شود که حداکثر فراجهش برابر با </w:t>
      </w:r>
      <w:r w:rsidR="00C2658A" w:rsidRPr="008101AE">
        <w:rPr>
          <w:rFonts w:hint="cs"/>
          <w:rtl/>
        </w:rPr>
        <w:t xml:space="preserve">0.29 </w:t>
      </w:r>
      <w:r w:rsidRPr="008101AE">
        <w:rPr>
          <w:rFonts w:hint="cs"/>
          <w:rtl/>
        </w:rPr>
        <w:t xml:space="preserve">رادیان، زمان </w:t>
      </w:r>
      <w:r w:rsidRPr="008101AE">
        <w:t>settling time</w:t>
      </w:r>
      <w:r w:rsidRPr="008101AE">
        <w:rPr>
          <w:rFonts w:hint="cs"/>
          <w:rtl/>
        </w:rPr>
        <w:t xml:space="preserve"> برابر با </w:t>
      </w:r>
      <w:r w:rsidR="00C2658A" w:rsidRPr="008101AE">
        <w:rPr>
          <w:rFonts w:hint="cs"/>
          <w:rtl/>
        </w:rPr>
        <w:t xml:space="preserve">8.1 </w:t>
      </w:r>
      <w:r w:rsidRPr="008101AE">
        <w:rPr>
          <w:rFonts w:hint="cs"/>
          <w:rtl/>
        </w:rPr>
        <w:t xml:space="preserve">ثانیه </w:t>
      </w:r>
      <w:r w:rsidR="00AD54E3" w:rsidRPr="008101AE">
        <w:rPr>
          <w:rFonts w:hint="cs"/>
          <w:rtl/>
        </w:rPr>
        <w:t xml:space="preserve">و زمان برخواست برابر با 1.13 ثانیه </w:t>
      </w:r>
      <w:r w:rsidRPr="008101AE">
        <w:rPr>
          <w:rFonts w:hint="cs"/>
          <w:rtl/>
        </w:rPr>
        <w:t>است</w:t>
      </w:r>
      <w:r w:rsidR="00C2658A" w:rsidRPr="008101AE">
        <w:rPr>
          <w:rFonts w:hint="cs"/>
          <w:rtl/>
        </w:rPr>
        <w:t>.</w:t>
      </w:r>
    </w:p>
    <w:p w14:paraId="0540683A" w14:textId="77777777" w:rsidR="00AF5C99" w:rsidRPr="008101AE" w:rsidRDefault="00AF5C99" w:rsidP="00AF5C99">
      <w:pPr>
        <w:rPr>
          <w:rtl/>
        </w:rPr>
      </w:pPr>
      <w:r w:rsidRPr="008101AE">
        <w:rPr>
          <w:rFonts w:hint="cs"/>
          <w:rtl/>
        </w:rPr>
        <w:t xml:space="preserve"> </w:t>
      </w:r>
    </w:p>
    <w:p w14:paraId="12EB36D0" w14:textId="77777777" w:rsidR="00AF5C99" w:rsidRPr="008101AE" w:rsidRDefault="00AF5C99" w:rsidP="00AF5C99">
      <w:pPr>
        <w:rPr>
          <w:rtl/>
        </w:rPr>
      </w:pPr>
      <w:r w:rsidRPr="008101AE">
        <w:rPr>
          <w:rtl/>
        </w:rPr>
        <w:lastRenderedPageBreak/>
        <w:drawing>
          <wp:inline distT="0" distB="0" distL="0" distR="0" wp14:anchorId="34D3428C" wp14:editId="007A72A6">
            <wp:extent cx="5579573" cy="3805555"/>
            <wp:effectExtent l="0" t="0" r="0" b="0"/>
            <wp:docPr id="1910964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4770" name="Picture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96D0" w14:textId="10D32C67" w:rsidR="00AF5C99" w:rsidRPr="008101AE" w:rsidRDefault="00AF5C99" w:rsidP="00AF5C99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نمودار موقعیت ارابه. در این نمودار مشاهده می‌شود زمان برخواست برابر با </w:t>
      </w:r>
      <w:r w:rsidR="00016A54" w:rsidRPr="008101AE">
        <w:rPr>
          <w:rFonts w:hint="cs"/>
          <w:rtl/>
          <w:lang w:bidi="fa-IR"/>
        </w:rPr>
        <w:t>1</w:t>
      </w:r>
      <w:r w:rsidRPr="008101AE">
        <w:rPr>
          <w:rFonts w:hint="cs"/>
          <w:rtl/>
          <w:lang w:bidi="fa-IR"/>
        </w:rPr>
        <w:t>.1</w:t>
      </w:r>
      <w:r w:rsidR="00016A54" w:rsidRPr="008101AE">
        <w:rPr>
          <w:rFonts w:hint="cs"/>
          <w:rtl/>
          <w:lang w:bidi="fa-IR"/>
        </w:rPr>
        <w:t>2</w:t>
      </w:r>
      <w:r w:rsidRPr="008101AE">
        <w:rPr>
          <w:rFonts w:hint="cs"/>
          <w:rtl/>
          <w:lang w:bidi="fa-IR"/>
        </w:rPr>
        <w:t xml:space="preserve"> ثانیه، حراکثر فراجهش برابر با 2.</w:t>
      </w:r>
      <w:r w:rsidR="00016A54" w:rsidRPr="008101AE">
        <w:rPr>
          <w:rFonts w:hint="cs"/>
          <w:rtl/>
          <w:lang w:bidi="fa-IR"/>
        </w:rPr>
        <w:t>17</w:t>
      </w:r>
      <w:r w:rsidRPr="008101AE">
        <w:rPr>
          <w:rFonts w:hint="cs"/>
          <w:rtl/>
          <w:lang w:bidi="fa-IR"/>
        </w:rPr>
        <w:t xml:space="preserve"> است.</w:t>
      </w:r>
    </w:p>
    <w:p w14:paraId="224CAC0B" w14:textId="77777777" w:rsidR="007151DA" w:rsidRPr="008101AE" w:rsidRDefault="007151DA" w:rsidP="007151DA">
      <w:pPr>
        <w:pStyle w:val="NewParagraph"/>
        <w:rPr>
          <w:rtl/>
          <w:lang w:bidi="fa-IR"/>
        </w:rPr>
      </w:pPr>
    </w:p>
    <w:p w14:paraId="72C21AB0" w14:textId="2796090D" w:rsidR="007151DA" w:rsidRPr="008101AE" w:rsidRDefault="0025656B" w:rsidP="007151DA">
      <w:pPr>
        <w:pStyle w:val="Heading3"/>
        <w:rPr>
          <w:rtl/>
          <w:lang w:bidi="fa-IR"/>
        </w:rPr>
      </w:pPr>
      <w:bookmarkStart w:id="19" w:name="_Toc222493025"/>
      <w:r w:rsidRPr="008101AE">
        <w:rPr>
          <w:rFonts w:hint="cs"/>
          <w:rtl/>
          <w:lang w:bidi="fa-IR"/>
        </w:rPr>
        <w:t>شرایط اولیه بدون ورودی</w:t>
      </w:r>
      <w:bookmarkEnd w:id="19"/>
    </w:p>
    <w:p w14:paraId="0C63AF82" w14:textId="79E3637F" w:rsidR="00C57988" w:rsidRPr="008101AE" w:rsidRDefault="00C57988" w:rsidP="00C5798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شرایط اولیه در این حالت برابر با زاویه اولیه 0.1 رادیان آونگ است</w:t>
      </w:r>
      <w:r w:rsidR="00336736" w:rsidRPr="008101AE">
        <w:rPr>
          <w:rFonts w:hint="cs"/>
          <w:rtl/>
          <w:lang w:bidi="fa-IR"/>
        </w:rPr>
        <w:t>:</w:t>
      </w:r>
    </w:p>
    <w:p w14:paraId="7308DF84" w14:textId="77777777" w:rsidR="00AF5C99" w:rsidRPr="008101AE" w:rsidRDefault="00AF5C99" w:rsidP="00AF5C99">
      <w:pPr>
        <w:pStyle w:val="NewParagraph"/>
        <w:rPr>
          <w:rFonts w:cs="Arial"/>
          <w:i/>
          <w:rtl/>
          <w:lang w:bidi="fa-IR"/>
        </w:rPr>
      </w:pPr>
      <w:r w:rsidRPr="008101AE">
        <w:rPr>
          <w:rFonts w:cs="Arial"/>
          <w:i/>
          <w:rtl/>
          <w:lang w:bidi="fa-IR"/>
        </w:rPr>
        <w:lastRenderedPageBreak/>
        <w:drawing>
          <wp:inline distT="0" distB="0" distL="0" distR="0" wp14:anchorId="38EBEE8E" wp14:editId="2D6A9473">
            <wp:extent cx="5333939" cy="3482749"/>
            <wp:effectExtent l="0" t="0" r="0" b="0"/>
            <wp:docPr id="2118454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4630" name="Picture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AF22" w14:textId="56199673" w:rsidR="00AF5C99" w:rsidRPr="008101AE" w:rsidRDefault="00AF5C99" w:rsidP="00AF5C99">
      <w:pPr>
        <w:rPr>
          <w:rtl/>
        </w:rPr>
      </w:pPr>
      <w:r w:rsidRPr="008101AE">
        <w:rPr>
          <w:rFonts w:hint="cs"/>
          <w:rtl/>
        </w:rPr>
        <w:t xml:space="preserve">نمودار زاویه آونگ بر حسب زمان. مشاهده می‌شود که حداکثر فراجهش برابر با </w:t>
      </w:r>
      <w:r w:rsidR="00336736" w:rsidRPr="008101AE">
        <w:rPr>
          <w:rFonts w:hint="cs"/>
          <w:rtl/>
        </w:rPr>
        <w:t>0.07</w:t>
      </w:r>
      <w:r w:rsidRPr="008101AE">
        <w:rPr>
          <w:rFonts w:hint="cs"/>
          <w:rtl/>
        </w:rPr>
        <w:t xml:space="preserve"> رادیان، زمان </w:t>
      </w:r>
      <w:r w:rsidRPr="008101AE">
        <w:t>settling time</w:t>
      </w:r>
      <w:r w:rsidRPr="008101AE">
        <w:rPr>
          <w:rFonts w:hint="cs"/>
          <w:rtl/>
        </w:rPr>
        <w:t xml:space="preserve"> برابر با </w:t>
      </w:r>
      <w:r w:rsidR="00336736" w:rsidRPr="008101AE">
        <w:rPr>
          <w:rFonts w:hint="cs"/>
          <w:rtl/>
        </w:rPr>
        <w:t xml:space="preserve">2.04 </w:t>
      </w:r>
      <w:r w:rsidRPr="008101AE">
        <w:rPr>
          <w:rFonts w:hint="cs"/>
          <w:rtl/>
        </w:rPr>
        <w:t>ثانیه</w:t>
      </w:r>
      <w:r w:rsidR="00336736" w:rsidRPr="008101AE">
        <w:rPr>
          <w:rFonts w:hint="cs"/>
          <w:rtl/>
        </w:rPr>
        <w:t xml:space="preserve"> و زمان برخواست برابر با </w:t>
      </w:r>
      <w:r w:rsidR="004D0BFF" w:rsidRPr="008101AE">
        <w:rPr>
          <w:rFonts w:hint="cs"/>
          <w:rtl/>
        </w:rPr>
        <w:t>0.05 ثانیه</w:t>
      </w:r>
      <w:r w:rsidRPr="008101AE">
        <w:rPr>
          <w:rFonts w:hint="cs"/>
          <w:rtl/>
        </w:rPr>
        <w:t xml:space="preserve"> است</w:t>
      </w:r>
      <w:r w:rsidR="004D0BFF" w:rsidRPr="008101AE">
        <w:rPr>
          <w:rFonts w:hint="cs"/>
          <w:rtl/>
        </w:rPr>
        <w:t>.</w:t>
      </w:r>
    </w:p>
    <w:p w14:paraId="0F127FA6" w14:textId="77777777" w:rsidR="00AF5C99" w:rsidRPr="008101AE" w:rsidRDefault="00AF5C99" w:rsidP="00AF5C99">
      <w:pPr>
        <w:rPr>
          <w:rtl/>
        </w:rPr>
      </w:pPr>
      <w:r w:rsidRPr="008101AE">
        <w:rPr>
          <w:rFonts w:hint="cs"/>
          <w:rtl/>
        </w:rPr>
        <w:t xml:space="preserve"> </w:t>
      </w:r>
    </w:p>
    <w:p w14:paraId="53B7C40B" w14:textId="77777777" w:rsidR="00AF5C99" w:rsidRPr="008101AE" w:rsidRDefault="00AF5C99" w:rsidP="00AF5C99">
      <w:pPr>
        <w:rPr>
          <w:rtl/>
        </w:rPr>
      </w:pPr>
      <w:r w:rsidRPr="008101AE">
        <w:rPr>
          <w:rtl/>
        </w:rPr>
        <w:drawing>
          <wp:inline distT="0" distB="0" distL="0" distR="0" wp14:anchorId="760FE84A" wp14:editId="62C03E02">
            <wp:extent cx="5579573" cy="3805555"/>
            <wp:effectExtent l="0" t="0" r="0" b="0"/>
            <wp:docPr id="1063716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16945" name="Picture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170" w14:textId="00370C41" w:rsidR="00AF5C99" w:rsidRPr="008101AE" w:rsidRDefault="00AF5C99" w:rsidP="00AF5C99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نمودار موقعیت ارابه. در این نمودار مشاهده می‌شود زمان برخواست برابر با </w:t>
      </w:r>
      <w:r w:rsidR="004D0BFF" w:rsidRPr="008101AE">
        <w:rPr>
          <w:rFonts w:hint="cs"/>
          <w:rtl/>
          <w:lang w:bidi="fa-IR"/>
        </w:rPr>
        <w:t>1.34</w:t>
      </w:r>
      <w:r w:rsidRPr="008101AE">
        <w:rPr>
          <w:rFonts w:hint="cs"/>
          <w:rtl/>
          <w:lang w:bidi="fa-IR"/>
        </w:rPr>
        <w:t xml:space="preserve"> ثانیه، حراکثر فراجهش برابر با </w:t>
      </w:r>
      <w:r w:rsidR="004D0BFF" w:rsidRPr="008101AE">
        <w:rPr>
          <w:rFonts w:hint="cs"/>
          <w:rtl/>
          <w:lang w:bidi="fa-IR"/>
        </w:rPr>
        <w:t>0.26</w:t>
      </w:r>
      <w:r w:rsidRPr="008101AE">
        <w:rPr>
          <w:rFonts w:hint="cs"/>
          <w:rtl/>
          <w:lang w:bidi="fa-IR"/>
        </w:rPr>
        <w:t xml:space="preserve"> </w:t>
      </w:r>
      <w:r w:rsidR="009122D6" w:rsidRPr="008101AE">
        <w:rPr>
          <w:rFonts w:hint="cs"/>
          <w:rtl/>
          <w:lang w:bidi="fa-IR"/>
        </w:rPr>
        <w:t xml:space="preserve">و زمان </w:t>
      </w:r>
      <w:r w:rsidR="009122D6" w:rsidRPr="008101AE">
        <w:rPr>
          <w:lang w:bidi="fa-IR"/>
        </w:rPr>
        <w:t>settling time</w:t>
      </w:r>
      <w:r w:rsidR="009122D6" w:rsidRPr="008101AE">
        <w:rPr>
          <w:rFonts w:hint="cs"/>
          <w:rtl/>
          <w:lang w:bidi="fa-IR"/>
        </w:rPr>
        <w:t xml:space="preserve"> برابر با 8.9 ثانیه </w:t>
      </w:r>
      <w:r w:rsidRPr="008101AE">
        <w:rPr>
          <w:rFonts w:hint="cs"/>
          <w:rtl/>
          <w:lang w:bidi="fa-IR"/>
        </w:rPr>
        <w:t>است.</w:t>
      </w:r>
    </w:p>
    <w:p w14:paraId="08B724D2" w14:textId="0B617F62" w:rsidR="007957C0" w:rsidRPr="008101AE" w:rsidRDefault="003C1DE3" w:rsidP="003C1DE3">
      <w:pPr>
        <w:pStyle w:val="Heading3"/>
        <w:rPr>
          <w:rtl/>
          <w:lang w:bidi="fa-IR"/>
        </w:rPr>
      </w:pPr>
      <w:bookmarkStart w:id="20" w:name="_Toc222493026"/>
      <w:r w:rsidRPr="008101AE">
        <w:rPr>
          <w:rFonts w:hint="cs"/>
          <w:rtl/>
          <w:lang w:bidi="fa-IR"/>
        </w:rPr>
        <w:lastRenderedPageBreak/>
        <w:t>طراحی بلوک سیمولینک در شرایط خطی شده</w:t>
      </w:r>
      <w:bookmarkEnd w:id="20"/>
    </w:p>
    <w:p w14:paraId="3154CFCF" w14:textId="2797D93D" w:rsidR="003C1DE3" w:rsidRPr="008101AE" w:rsidRDefault="00704F34" w:rsidP="003C1DE3">
      <w:pPr>
        <w:pStyle w:val="NewParagraph"/>
        <w:rPr>
          <w:rtl/>
          <w:lang w:bidi="fa-IR"/>
        </w:rPr>
      </w:pPr>
      <w:r w:rsidRPr="008101AE">
        <w:rPr>
          <w:rtl/>
          <w:lang w:bidi="fa-IR"/>
        </w:rPr>
        <w:drawing>
          <wp:inline distT="0" distB="0" distL="0" distR="0" wp14:anchorId="5523CB88" wp14:editId="01E2A679">
            <wp:extent cx="5579745" cy="2807335"/>
            <wp:effectExtent l="0" t="0" r="0" b="0"/>
            <wp:docPr id="84322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D35B" w14:textId="565AF73E" w:rsidR="00704F34" w:rsidRPr="008101AE" w:rsidRDefault="00704F34" w:rsidP="003C1DE3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در این </w:t>
      </w:r>
      <w:r w:rsidR="00194EF6" w:rsidRPr="008101AE">
        <w:rPr>
          <w:rFonts w:hint="cs"/>
          <w:rtl/>
          <w:lang w:bidi="fa-IR"/>
        </w:rPr>
        <w:t xml:space="preserve">نمودار نیز از </w:t>
      </w:r>
      <w:r w:rsidR="00B60F2C" w:rsidRPr="008101AE">
        <w:rPr>
          <w:rFonts w:hint="cs"/>
          <w:rtl/>
          <w:lang w:bidi="fa-IR"/>
        </w:rPr>
        <w:t>بلوک</w:t>
      </w:r>
      <w:r w:rsidR="00351A38" w:rsidRPr="008101AE">
        <w:rPr>
          <w:rFonts w:hint="cs"/>
          <w:rtl/>
          <w:lang w:bidi="fa-IR"/>
        </w:rPr>
        <w:t xml:space="preserve"> </w:t>
      </w:r>
      <w:r w:rsidR="00351A38" w:rsidRPr="008101AE">
        <w:rPr>
          <w:lang w:bidi="fa-IR"/>
        </w:rPr>
        <w:t>state space</w:t>
      </w:r>
      <w:r w:rsidR="008E246D" w:rsidRPr="008101AE">
        <w:rPr>
          <w:rFonts w:hint="cs"/>
          <w:rtl/>
          <w:lang w:bidi="fa-IR"/>
        </w:rPr>
        <w:t xml:space="preserve"> متلب استفاده شده است و در این بلوک </w:t>
      </w:r>
      <w:r w:rsidR="00261FF3" w:rsidRPr="008101AE">
        <w:rPr>
          <w:rFonts w:hint="cs"/>
          <w:rtl/>
          <w:lang w:bidi="fa-IR"/>
        </w:rPr>
        <w:t>ماتریس‌های حالت خطی که با روش‌های خطی‌سازی در فصل قبل به دست آمده‌اند</w:t>
      </w:r>
      <w:r w:rsidR="00BD74CE" w:rsidRPr="008101AE">
        <w:rPr>
          <w:rFonts w:hint="cs"/>
          <w:rtl/>
          <w:lang w:bidi="fa-IR"/>
        </w:rPr>
        <w:t xml:space="preserve"> استفاده شده است.</w:t>
      </w:r>
    </w:p>
    <w:p w14:paraId="469C3E25" w14:textId="789F838D" w:rsidR="00AF5C99" w:rsidRPr="008101AE" w:rsidRDefault="00991223" w:rsidP="00991223">
      <w:pPr>
        <w:pStyle w:val="Heading2"/>
        <w:rPr>
          <w:rtl/>
          <w:lang w:bidi="fa-IR"/>
        </w:rPr>
      </w:pPr>
      <w:bookmarkStart w:id="21" w:name="_Toc222493027"/>
      <w:r w:rsidRPr="008101AE">
        <w:rPr>
          <w:rFonts w:hint="cs"/>
          <w:rtl/>
          <w:lang w:bidi="fa-IR"/>
        </w:rPr>
        <w:t xml:space="preserve">نمایش رفتار سیستم با استفاده از </w:t>
      </w:r>
      <w:r w:rsidR="00993E4E" w:rsidRPr="008101AE">
        <w:rPr>
          <w:lang w:bidi="fa-IR"/>
        </w:rPr>
        <w:t>simscape multibody</w:t>
      </w:r>
      <w:bookmarkEnd w:id="21"/>
    </w:p>
    <w:p w14:paraId="3CE544C7" w14:textId="12495DFE" w:rsidR="00993E4E" w:rsidRPr="008101AE" w:rsidRDefault="00993E4E" w:rsidP="00993E4E">
      <w:pPr>
        <w:rPr>
          <w:rtl/>
          <w:lang w:bidi="fa-IR"/>
        </w:rPr>
      </w:pPr>
    </w:p>
    <w:p w14:paraId="116A7B68" w14:textId="5D820D7C" w:rsidR="00070794" w:rsidRPr="008101AE" w:rsidRDefault="00993E4E" w:rsidP="00831ADE">
      <w:pPr>
        <w:rPr>
          <w:rtl/>
          <w:lang w:bidi="fa-IR"/>
        </w:rPr>
      </w:pPr>
      <w:r w:rsidRPr="008101AE">
        <w:rPr>
          <w:rFonts w:hint="cs"/>
          <w:rtl/>
          <w:lang w:bidi="fa-IR"/>
        </w:rPr>
        <w:t xml:space="preserve">در این بخش </w:t>
      </w:r>
      <w:r w:rsidR="00C41258" w:rsidRPr="008101AE">
        <w:rPr>
          <w:rFonts w:hint="cs"/>
          <w:rtl/>
          <w:lang w:bidi="fa-IR"/>
        </w:rPr>
        <w:t>ابتدا سیستم را</w:t>
      </w:r>
      <w:r w:rsidR="00095681" w:rsidRPr="008101AE">
        <w:rPr>
          <w:rFonts w:hint="cs"/>
          <w:rtl/>
          <w:lang w:bidi="fa-IR"/>
        </w:rPr>
        <w:t xml:space="preserve"> با نرم‌افزار سالیدوورکس</w:t>
      </w:r>
      <w:r w:rsidR="00095681" w:rsidRPr="008101AE">
        <w:rPr>
          <w:rStyle w:val="FootnoteReference"/>
          <w:rtl/>
          <w:lang w:bidi="fa-IR"/>
        </w:rPr>
        <w:footnoteReference w:id="8"/>
      </w:r>
      <w:r w:rsidR="00095681" w:rsidRPr="008101AE">
        <w:rPr>
          <w:rFonts w:hint="cs"/>
          <w:rtl/>
          <w:lang w:bidi="fa-IR"/>
        </w:rPr>
        <w:t xml:space="preserve"> </w:t>
      </w:r>
      <w:r w:rsidR="006F6961" w:rsidRPr="008101AE">
        <w:rPr>
          <w:rFonts w:hint="cs"/>
          <w:rtl/>
          <w:lang w:bidi="fa-IR"/>
        </w:rPr>
        <w:t xml:space="preserve">طراحی کرده و وارد نرم‌افزار متلب بخش </w:t>
      </w:r>
      <w:r w:rsidR="006F6961" w:rsidRPr="008101AE">
        <w:rPr>
          <w:lang w:bidi="fa-IR"/>
        </w:rPr>
        <w:t>simscape multibody</w:t>
      </w:r>
      <w:r w:rsidR="006F6961" w:rsidRPr="008101AE">
        <w:rPr>
          <w:rFonts w:hint="cs"/>
          <w:rtl/>
          <w:lang w:bidi="fa-IR"/>
        </w:rPr>
        <w:t xml:space="preserve"> می‌کنیم سپس</w:t>
      </w:r>
      <w:r w:rsidR="00BC3AFB" w:rsidRPr="008101AE">
        <w:rPr>
          <w:rFonts w:hint="cs"/>
          <w:rtl/>
          <w:lang w:bidi="fa-IR"/>
        </w:rPr>
        <w:t xml:space="preserve"> رفتار </w:t>
      </w:r>
      <w:r w:rsidRPr="008101AE">
        <w:rPr>
          <w:rFonts w:hint="cs"/>
          <w:rtl/>
          <w:lang w:bidi="fa-IR"/>
        </w:rPr>
        <w:t xml:space="preserve">سیستم را </w:t>
      </w:r>
      <w:r w:rsidR="00BC3AFB" w:rsidRPr="008101AE">
        <w:rPr>
          <w:rFonts w:hint="cs"/>
          <w:rtl/>
          <w:lang w:bidi="fa-IR"/>
        </w:rPr>
        <w:t xml:space="preserve">بررسی کرده و با بلوک‌های </w:t>
      </w:r>
      <w:r w:rsidR="00BC3AFB" w:rsidRPr="008101AE">
        <w:rPr>
          <w:lang w:bidi="fa-IR"/>
        </w:rPr>
        <w:t>PID</w:t>
      </w:r>
      <w:r w:rsidR="00BC3AFB" w:rsidRPr="008101AE">
        <w:rPr>
          <w:rFonts w:hint="cs"/>
          <w:rtl/>
          <w:lang w:bidi="fa-IR"/>
        </w:rPr>
        <w:t xml:space="preserve"> آن را کنترل می‌کنیم.</w:t>
      </w:r>
      <w:r w:rsidR="00557C1A" w:rsidRPr="008101AE">
        <w:rPr>
          <w:rFonts w:hint="cs"/>
          <w:rtl/>
          <w:lang w:bidi="fa-IR"/>
        </w:rPr>
        <w:t xml:space="preserve"> </w:t>
      </w:r>
    </w:p>
    <w:p w14:paraId="429FF5C2" w14:textId="77777777" w:rsidR="00831ADE" w:rsidRPr="008101AE" w:rsidRDefault="00831ADE" w:rsidP="00831ADE">
      <w:pPr>
        <w:rPr>
          <w:rtl/>
          <w:lang w:bidi="fa-IR"/>
        </w:rPr>
      </w:pPr>
    </w:p>
    <w:p w14:paraId="55E2B448" w14:textId="6B0FF1E6" w:rsidR="00070794" w:rsidRPr="008101AE" w:rsidRDefault="00070794" w:rsidP="00070794">
      <w:pPr>
        <w:pStyle w:val="Heading3"/>
        <w:rPr>
          <w:rtl/>
          <w:lang w:bidi="fa-IR"/>
        </w:rPr>
      </w:pPr>
      <w:bookmarkStart w:id="22" w:name="_Toc222493028"/>
      <w:r w:rsidRPr="008101AE">
        <w:rPr>
          <w:rFonts w:hint="cs"/>
          <w:rtl/>
          <w:lang w:bidi="fa-IR"/>
        </w:rPr>
        <w:lastRenderedPageBreak/>
        <w:t>طر</w:t>
      </w:r>
      <w:r w:rsidR="00F20A77" w:rsidRPr="008101AE">
        <w:rPr>
          <w:rFonts w:hint="cs"/>
          <w:rtl/>
          <w:lang w:bidi="fa-IR"/>
        </w:rPr>
        <w:t>احی در نرم‌افزار سالیدوورکس</w:t>
      </w:r>
      <w:bookmarkEnd w:id="22"/>
    </w:p>
    <w:p w14:paraId="25B7EF5F" w14:textId="414C79AA" w:rsidR="00F20A77" w:rsidRPr="008101AE" w:rsidRDefault="00A33CEC" w:rsidP="00F20A77">
      <w:pPr>
        <w:rPr>
          <w:rtl/>
        </w:rPr>
      </w:pPr>
      <w:r w:rsidRPr="008101AE">
        <w:drawing>
          <wp:inline distT="0" distB="0" distL="0" distR="0" wp14:anchorId="2DE4532A" wp14:editId="60D4BC16">
            <wp:extent cx="5444432" cy="2845226"/>
            <wp:effectExtent l="0" t="0" r="0" b="0"/>
            <wp:docPr id="15874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7418" name=""/>
                    <pic:cNvPicPr/>
                  </pic:nvPicPr>
                  <pic:blipFill rotWithShape="1">
                    <a:blip r:embed="rId23"/>
                    <a:srcRect l="1242" r="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832" cy="284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11CCF" w14:textId="22EC5650" w:rsidR="00F20A77" w:rsidRPr="008101AE" w:rsidRDefault="00F20A77" w:rsidP="00F20A77">
      <w:pPr>
        <w:pStyle w:val="Heading3"/>
        <w:rPr>
          <w:lang w:bidi="fa-IR"/>
        </w:rPr>
      </w:pPr>
      <w:bookmarkStart w:id="23" w:name="_Toc222493029"/>
      <w:r w:rsidRPr="008101AE">
        <w:rPr>
          <w:rFonts w:hint="cs"/>
          <w:rtl/>
          <w:lang w:bidi="fa-IR"/>
        </w:rPr>
        <w:t xml:space="preserve">کنترل در متلب </w:t>
      </w:r>
      <w:r w:rsidRPr="008101AE">
        <w:rPr>
          <w:lang w:bidi="fa-IR"/>
        </w:rPr>
        <w:t>simscape</w:t>
      </w:r>
      <w:bookmarkEnd w:id="23"/>
    </w:p>
    <w:p w14:paraId="2EA5D18A" w14:textId="370DACE6" w:rsidR="00F20A77" w:rsidRPr="008101AE" w:rsidRDefault="00A019C1" w:rsidP="00F20A77">
      <w:pPr>
        <w:rPr>
          <w:rtl/>
          <w:lang w:bidi="fa-IR"/>
        </w:rPr>
      </w:pPr>
      <w:r w:rsidRPr="008101AE">
        <w:rPr>
          <w:rtl/>
          <w:lang w:bidi="fa-IR"/>
        </w:rPr>
        <w:drawing>
          <wp:inline distT="0" distB="0" distL="0" distR="0" wp14:anchorId="22AECBE6" wp14:editId="29A12405">
            <wp:extent cx="5579745" cy="2860040"/>
            <wp:effectExtent l="0" t="0" r="0" b="0"/>
            <wp:docPr id="17666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4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6CBF" w14:textId="77777777" w:rsidR="003F5934" w:rsidRPr="008101AE" w:rsidRDefault="003F5934" w:rsidP="00A141B4">
      <w:pPr>
        <w:pStyle w:val="NewParagraph"/>
        <w:rPr>
          <w:rtl/>
          <w:lang w:bidi="fa-IR"/>
        </w:rPr>
      </w:pPr>
    </w:p>
    <w:p w14:paraId="7091161B" w14:textId="77777777" w:rsidR="003F5934" w:rsidRPr="008101AE" w:rsidRDefault="003F5934" w:rsidP="00A141B4">
      <w:pPr>
        <w:pStyle w:val="NewParagraph"/>
        <w:rPr>
          <w:rtl/>
          <w:lang w:bidi="fa-IR"/>
        </w:rPr>
      </w:pPr>
    </w:p>
    <w:p w14:paraId="5CD39903" w14:textId="77777777" w:rsidR="003F5934" w:rsidRPr="008101AE" w:rsidRDefault="003F5934" w:rsidP="00A141B4">
      <w:pPr>
        <w:pStyle w:val="NewParagraph"/>
        <w:rPr>
          <w:rtl/>
          <w:lang w:bidi="fa-IR"/>
        </w:rPr>
      </w:pPr>
    </w:p>
    <w:p w14:paraId="2E47A0E1" w14:textId="77777777" w:rsidR="003F5934" w:rsidRPr="008101AE" w:rsidRDefault="003F5934" w:rsidP="00A141B4">
      <w:pPr>
        <w:pStyle w:val="NewParagraph"/>
        <w:rPr>
          <w:rtl/>
          <w:lang w:bidi="fa-IR"/>
        </w:rPr>
      </w:pPr>
    </w:p>
    <w:p w14:paraId="77AEDD73" w14:textId="77777777" w:rsidR="003F5934" w:rsidRPr="008101AE" w:rsidRDefault="003F5934" w:rsidP="00A141B4">
      <w:pPr>
        <w:pStyle w:val="NewParagraph"/>
        <w:rPr>
          <w:rtl/>
          <w:lang w:bidi="fa-IR"/>
        </w:rPr>
      </w:pPr>
    </w:p>
    <w:p w14:paraId="64AC96CA" w14:textId="77777777" w:rsidR="003F5934" w:rsidRPr="008101AE" w:rsidRDefault="003F5934" w:rsidP="00A141B4">
      <w:pPr>
        <w:pStyle w:val="NewParagraph"/>
        <w:rPr>
          <w:rtl/>
          <w:lang w:bidi="fa-IR"/>
        </w:rPr>
      </w:pPr>
    </w:p>
    <w:p w14:paraId="1854423C" w14:textId="210758BF" w:rsidR="00AD1A89" w:rsidRPr="008101AE" w:rsidRDefault="003F5934" w:rsidP="003F5934">
      <w:pPr>
        <w:pStyle w:val="NewParagraph"/>
        <w:rPr>
          <w:rtl/>
          <w:lang w:bidi="fa-IR"/>
        </w:rPr>
      </w:pPr>
      <w:r w:rsidRPr="008101AE">
        <w:rPr>
          <w:rtl/>
          <w:lang w:bidi="fa-IR"/>
        </w:rPr>
        <w:lastRenderedPageBreak/>
        <w:drawing>
          <wp:anchor distT="0" distB="0" distL="114300" distR="114300" simplePos="0" relativeHeight="251656192" behindDoc="0" locked="0" layoutInCell="1" allowOverlap="1" wp14:anchorId="097B0B9D" wp14:editId="678DCA96">
            <wp:simplePos x="0" y="0"/>
            <wp:positionH relativeFrom="column">
              <wp:posOffset>277207</wp:posOffset>
            </wp:positionH>
            <wp:positionV relativeFrom="paragraph">
              <wp:posOffset>381289</wp:posOffset>
            </wp:positionV>
            <wp:extent cx="5215890" cy="3688715"/>
            <wp:effectExtent l="0" t="0" r="0" b="0"/>
            <wp:wrapTopAndBottom/>
            <wp:docPr id="227711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11803" name="Picture 2277118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109" w:rsidRPr="008101AE">
        <w:rPr>
          <w:rFonts w:hint="cs"/>
          <w:rtl/>
          <w:lang w:bidi="fa-IR"/>
        </w:rPr>
        <w:t>نمودار‌های جابجایی ارابه و زاویه آونگ:</w:t>
      </w:r>
    </w:p>
    <w:p w14:paraId="728C1E40" w14:textId="31490E38" w:rsidR="00AD1A89" w:rsidRPr="008101AE" w:rsidRDefault="003F5934" w:rsidP="00A141B4">
      <w:pPr>
        <w:pStyle w:val="NewParagraph"/>
        <w:rPr>
          <w:rtl/>
          <w:lang w:bidi="fa-IR"/>
        </w:rPr>
      </w:pPr>
      <w:r w:rsidRPr="008101AE">
        <w:rPr>
          <w:rtl/>
          <w:lang w:bidi="fa-IR"/>
        </w:rPr>
        <w:drawing>
          <wp:anchor distT="0" distB="0" distL="114300" distR="114300" simplePos="0" relativeHeight="251663360" behindDoc="0" locked="0" layoutInCell="1" allowOverlap="1" wp14:anchorId="7CB6F0A1" wp14:editId="09D85967">
            <wp:simplePos x="0" y="0"/>
            <wp:positionH relativeFrom="column">
              <wp:posOffset>145588</wp:posOffset>
            </wp:positionH>
            <wp:positionV relativeFrom="paragraph">
              <wp:posOffset>4201680</wp:posOffset>
            </wp:positionV>
            <wp:extent cx="5292090" cy="3742690"/>
            <wp:effectExtent l="0" t="0" r="0" b="0"/>
            <wp:wrapTopAndBottom/>
            <wp:docPr id="727041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1391" name="Picture 7270413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818" w:rsidRPr="008101AE">
        <w:rPr>
          <w:rFonts w:hint="cs"/>
          <w:rtl/>
          <w:lang w:bidi="fa-IR"/>
        </w:rPr>
        <w:t>نمودار تغییر زاویه آونگ بر اثر ضربه</w:t>
      </w:r>
    </w:p>
    <w:p w14:paraId="4D4F53E1" w14:textId="7F59C0DE" w:rsidR="00F7136F" w:rsidRPr="008101AE" w:rsidRDefault="00703818" w:rsidP="00703818">
      <w:pPr>
        <w:pStyle w:val="NewParagraph"/>
        <w:rPr>
          <w:rtl/>
          <w:lang w:bidi="fa-IR"/>
        </w:rPr>
      </w:pPr>
      <w:r w:rsidRPr="008101AE">
        <w:rPr>
          <w:rFonts w:hint="cs"/>
          <w:rtl/>
          <w:lang w:bidi="fa-IR"/>
        </w:rPr>
        <w:t>نمودار تغییر موقعیت مکانی ارابه در اثر ضربه</w:t>
      </w:r>
      <w:r w:rsidR="00F7136F" w:rsidRPr="008101AE">
        <w:rPr>
          <w:rtl/>
          <w:lang w:bidi="fa-IR"/>
        </w:rPr>
        <w:br w:type="page"/>
      </w:r>
    </w:p>
    <w:p w14:paraId="00665B78" w14:textId="44AB4783" w:rsidR="004D06F9" w:rsidRPr="008101AE" w:rsidRDefault="004D06F9" w:rsidP="004D06F9">
      <w:pPr>
        <w:pStyle w:val="Heading1"/>
        <w:rPr>
          <w:rtl/>
          <w:lang w:bidi="fa-IR"/>
        </w:rPr>
      </w:pPr>
      <w:bookmarkStart w:id="24" w:name="_Toc222493030"/>
      <w:r w:rsidRPr="008101AE">
        <w:rPr>
          <w:rFonts w:hint="cs"/>
          <w:rtl/>
          <w:lang w:bidi="fa-IR"/>
        </w:rPr>
        <w:lastRenderedPageBreak/>
        <w:t>فاز 2 پروژه</w:t>
      </w:r>
      <w:bookmarkEnd w:id="24"/>
    </w:p>
    <w:p w14:paraId="21959EAA" w14:textId="7831601B" w:rsidR="004D06F9" w:rsidRPr="008101AE" w:rsidRDefault="004D06F9" w:rsidP="004D06F9">
      <w:pPr>
        <w:pStyle w:val="Heading2"/>
        <w:rPr>
          <w:rtl/>
          <w:lang w:bidi="fa-IR"/>
        </w:rPr>
      </w:pPr>
      <w:bookmarkStart w:id="25" w:name="_Toc222493031"/>
      <w:r w:rsidRPr="008101AE">
        <w:rPr>
          <w:rFonts w:hint="cs"/>
          <w:rtl/>
          <w:lang w:bidi="fa-IR"/>
        </w:rPr>
        <w:t>مقدمه</w:t>
      </w:r>
      <w:bookmarkEnd w:id="25"/>
    </w:p>
    <w:p w14:paraId="6A4F04F9" w14:textId="476EA525" w:rsidR="004D06F9" w:rsidRPr="008101AE" w:rsidRDefault="00E775D4" w:rsidP="004D06F9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فصل، فاز دوم پروژه شامل بندهای </w:t>
      </w:r>
      <w:r>
        <w:rPr>
          <w:lang w:bidi="fa-IR"/>
        </w:rPr>
        <w:t>3, 4, 7,</w:t>
      </w:r>
      <w:r w:rsidR="00A26107">
        <w:rPr>
          <w:lang w:bidi="fa-IR"/>
        </w:rPr>
        <w:t xml:space="preserve"> 8,</w:t>
      </w:r>
      <w:r>
        <w:rPr>
          <w:lang w:bidi="fa-IR"/>
        </w:rPr>
        <w:t xml:space="preserve"> 9, 10, 11, 12, 13</w:t>
      </w:r>
      <w:r>
        <w:rPr>
          <w:rFonts w:hint="cs"/>
          <w:rtl/>
          <w:lang w:bidi="fa-IR"/>
        </w:rPr>
        <w:t xml:space="preserve"> انجام شده‌اند. </w:t>
      </w:r>
    </w:p>
    <w:p w14:paraId="3C099310" w14:textId="5AC2CE04" w:rsidR="004D06F9" w:rsidRPr="008101AE" w:rsidRDefault="004D06F9" w:rsidP="004D06F9">
      <w:pPr>
        <w:pStyle w:val="Heading2"/>
        <w:rPr>
          <w:rtl/>
          <w:lang w:bidi="fa-IR"/>
        </w:rPr>
      </w:pPr>
      <w:bookmarkStart w:id="26" w:name="_Toc222493032"/>
      <w:r w:rsidRPr="008101AE">
        <w:rPr>
          <w:rFonts w:hint="cs"/>
          <w:rtl/>
          <w:lang w:bidi="fa-IR"/>
        </w:rPr>
        <w:t>بررسی کنترل‌پذیری و رویت‌پذیری سیستم</w:t>
      </w:r>
      <w:bookmarkEnd w:id="26"/>
    </w:p>
    <w:p w14:paraId="71EA59E0" w14:textId="6D04D912" w:rsidR="00400255" w:rsidRDefault="00324561" w:rsidP="00400255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در صورتی که ماتریس کنترل‌پذیری دارای رتبه کامل باشد، سیستم کنترل‌پذیر است :</w:t>
      </w:r>
    </w:p>
    <w:p w14:paraId="6D293210" w14:textId="77777777" w:rsidR="00324561" w:rsidRPr="008101AE" w:rsidRDefault="00000000" w:rsidP="00324561">
      <w:pPr>
        <w:pStyle w:val="NewParagraph"/>
        <w:bidi w:val="0"/>
        <w:ind w:firstLine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Φ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 xml:space="preserve">B AB 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 xml:space="preserve">B 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B</m:t>
              </m:r>
            </m:e>
          </m:d>
        </m:oMath>
      </m:oMathPara>
    </w:p>
    <w:p w14:paraId="592F21C6" w14:textId="7AC01FED" w:rsidR="00324561" w:rsidRPr="008101AE" w:rsidRDefault="00324561" w:rsidP="00400255">
      <w:pPr>
        <w:pStyle w:val="NewParagraph"/>
        <w:rPr>
          <w:rtl/>
          <w:lang w:bidi="fa-IR"/>
        </w:rPr>
      </w:pPr>
    </w:p>
    <w:p w14:paraId="205201B2" w14:textId="679A51F6" w:rsidR="00400255" w:rsidRDefault="00324561" w:rsidP="0032456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در صورتی که ماتریس رویت‌پذیری دارای رتبه کامل باشد، سیستم کنترل‌پذیر است:</w:t>
      </w:r>
    </w:p>
    <w:p w14:paraId="1344AB6B" w14:textId="11E9AF31" w:rsidR="00324561" w:rsidRDefault="00000000" w:rsidP="00324561">
      <w:pPr>
        <w:pStyle w:val="NewParagraph"/>
        <w:bidi w:val="0"/>
        <w:ind w:firstLine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Φ</m:t>
              </m:r>
            </m:e>
            <m:sub>
              <m:r>
                <w:rPr>
                  <w:rFonts w:ascii="Cambria Math" w:hAnsi="Cambria Math"/>
                  <w:lang w:bidi="fa-IR"/>
                </w:rPr>
                <m:t>O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/>
                      <w:lang w:bidi="fa-IR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CA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lang w:bidi="fa-IR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lang w:bidi="fa-IR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</w:p>
    <w:p w14:paraId="4026901E" w14:textId="7D0572A4" w:rsidR="00324561" w:rsidRDefault="00324561" w:rsidP="0032456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مشخصات سیستم برابر است با:</w:t>
      </w:r>
    </w:p>
    <w:p w14:paraId="5A86F967" w14:textId="77777777" w:rsidR="00324561" w:rsidRPr="008101AE" w:rsidRDefault="00324561" w:rsidP="00324561">
      <w:pPr>
        <w:pStyle w:val="NewParagraph"/>
        <w:bidi w:val="0"/>
        <w:ind w:firstLine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/>
                      <w:lang w:bidi="fa-IR"/>
                    </w:rPr>
                    <m:t>0      1      0      0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0 0-0.3087 0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0      0      0      1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0      0 6.791  0</m:t>
                  </m:r>
                </m:e>
              </m:eqArr>
            </m:e>
          </m:d>
          <m:r>
            <w:rPr>
              <w:rFonts w:ascii="Cambria Math" w:hAnsi="Cambria Math"/>
              <w:lang w:bidi="fa-IR"/>
            </w:rPr>
            <m:t xml:space="preserve">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0.4688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-0.3147</m:t>
                  </m:r>
                </m:e>
              </m:eqArr>
            </m:e>
          </m:d>
        </m:oMath>
      </m:oMathPara>
    </w:p>
    <w:p w14:paraId="071AD09E" w14:textId="77777777" w:rsidR="00324561" w:rsidRPr="008101AE" w:rsidRDefault="00324561" w:rsidP="00324561">
      <w:pPr>
        <w:pStyle w:val="NewParagraph"/>
        <w:bidi w:val="0"/>
        <w:ind w:firstLine="0"/>
        <w:rPr>
          <w:lang w:bidi="fa-IR"/>
        </w:rPr>
      </w:pPr>
    </w:p>
    <w:p w14:paraId="2AC1FBF7" w14:textId="77777777" w:rsidR="00324561" w:rsidRPr="008101AE" w:rsidRDefault="00324561" w:rsidP="00324561">
      <w:pPr>
        <w:pStyle w:val="NewParagraph"/>
        <w:bidi w:val="0"/>
        <w:ind w:firstLine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C=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/>
                      <w:lang w:bidi="fa-IR"/>
                    </w:rPr>
                    <m:t>1 0 0 0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0 0 1 0</m:t>
                  </m:r>
                </m:e>
              </m:eqArr>
            </m:e>
          </m:d>
          <m:r>
            <w:rPr>
              <w:rFonts w:ascii="Cambria Math" w:hAnsi="Cambria Math"/>
              <w:lang w:bidi="fa-IR"/>
            </w:rPr>
            <m:t>, 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e>
              </m:eqArr>
            </m:e>
          </m:d>
        </m:oMath>
      </m:oMathPara>
    </w:p>
    <w:p w14:paraId="4830721C" w14:textId="6A78B4C4" w:rsidR="00324561" w:rsidRPr="008101AE" w:rsidRDefault="00324561" w:rsidP="00324561">
      <w:pPr>
        <w:pStyle w:val="NewParagraph"/>
        <w:ind w:firstLine="0"/>
        <w:rPr>
          <w:lang w:bidi="fa-IR"/>
        </w:rPr>
      </w:pPr>
      <w:r>
        <w:rPr>
          <w:rFonts w:hint="cs"/>
          <w:rtl/>
          <w:lang w:bidi="fa-IR"/>
        </w:rPr>
        <w:t xml:space="preserve">بنابراین ماتریس کنترل‌پذیری سیستم ما برابر است با: </w:t>
      </w:r>
    </w:p>
    <w:p w14:paraId="28D7097A" w14:textId="053035FB" w:rsidR="00400255" w:rsidRPr="008101AE" w:rsidRDefault="00000000" w:rsidP="00400255">
      <w:pPr>
        <w:pStyle w:val="NewParagraph"/>
        <w:bidi w:val="0"/>
        <w:ind w:firstLine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Φ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/>
                      <w:lang w:bidi="fa-IR"/>
                    </w:rPr>
                    <m:t>0    0.4688   0    0.0971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0.4688    0    0.0971    0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0   -0.3147    0   -2.137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-0.3147    0   -2.137    0</m:t>
                  </m:r>
                </m:e>
              </m:eqArr>
            </m:e>
          </m:d>
          <m:r>
            <w:rPr>
              <w:rFonts w:ascii="Cambria Math" w:hAnsi="Cambria Math"/>
              <w:lang w:bidi="fa-IR"/>
            </w:rPr>
            <m:t>=&gt;rank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=4  , Full Rank</m:t>
          </m:r>
        </m:oMath>
      </m:oMathPara>
    </w:p>
    <w:p w14:paraId="7D242433" w14:textId="77777777" w:rsidR="00400255" w:rsidRPr="008101AE" w:rsidRDefault="00400255" w:rsidP="00400255">
      <w:pPr>
        <w:pStyle w:val="NewParagraph"/>
        <w:bidi w:val="0"/>
        <w:ind w:firstLine="0"/>
        <w:rPr>
          <w:lang w:bidi="fa-IR"/>
        </w:rPr>
      </w:pPr>
    </w:p>
    <w:p w14:paraId="11A662E9" w14:textId="00A5CD05" w:rsidR="00324561" w:rsidRDefault="00324561" w:rsidP="0032456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با توجه به اینکه ماتریس کنترل‌پذیری رتبه کامل است، سیستم ما کنترل‌پذیر است.</w:t>
      </w:r>
    </w:p>
    <w:p w14:paraId="0829B737" w14:textId="4366687C" w:rsidR="00324561" w:rsidRPr="008101AE" w:rsidRDefault="00324561" w:rsidP="00324561">
      <w:pPr>
        <w:pStyle w:val="NewParagraph"/>
        <w:ind w:firstLine="0"/>
        <w:rPr>
          <w:lang w:bidi="fa-IR"/>
        </w:rPr>
      </w:pPr>
      <w:r>
        <w:rPr>
          <w:rFonts w:hint="cs"/>
          <w:rtl/>
          <w:lang w:bidi="fa-IR"/>
        </w:rPr>
        <w:t>اکنون رویت‌پذیری سیستم را بررسی می‌کنیم:</w:t>
      </w:r>
    </w:p>
    <w:p w14:paraId="1C627328" w14:textId="396A8D0C" w:rsidR="00400255" w:rsidRPr="00324561" w:rsidRDefault="00000000" w:rsidP="00400255">
      <w:pPr>
        <w:pStyle w:val="NewParagraph"/>
        <w:bidi w:val="0"/>
        <w:ind w:firstLine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Φ</m:t>
              </m:r>
            </m:e>
            <m:sub>
              <m:r>
                <w:rPr>
                  <w:rFonts w:ascii="Cambria Math" w:hAnsi="Cambria Math"/>
                  <w:lang w:bidi="fa-IR"/>
                </w:rPr>
                <m:t>O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/>
                      <w:lang w:bidi="fa-IR"/>
                    </w:rPr>
                    <m:t>1 0 0 0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 xml:space="preserve">0 0 1 0 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0 1 0 0</m:t>
                  </m:r>
                  <m:ctrlPr>
                    <w:rPr>
                      <w:rFonts w:ascii="Cambria Math" w:eastAsia="Cambria Math" w:hAnsi="Cambria Math" w:cs="Cambria Math"/>
                      <w:i/>
                      <w:lang w:bidi="fa-I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bidi="fa-IR"/>
                    </w:rPr>
                    <m:t>0 0 0 1</m:t>
                  </m:r>
                </m:e>
              </m:eqArr>
            </m:e>
          </m:d>
          <m:r>
            <w:rPr>
              <w:rFonts w:ascii="Cambria Math" w:hAnsi="Cambria Math"/>
              <w:lang w:bidi="fa-IR"/>
            </w:rPr>
            <m:t>=&gt;rank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=4  , Full Rank</m:t>
          </m:r>
        </m:oMath>
      </m:oMathPara>
    </w:p>
    <w:p w14:paraId="0E4533C5" w14:textId="3935629B" w:rsidR="00324561" w:rsidRPr="008101AE" w:rsidRDefault="00324561" w:rsidP="0032456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با توجه به اینکه رتبه‌ی ماتریس رویت‌پذیری کامل است، سیستم ما رویت‌پذیر است.</w:t>
      </w:r>
    </w:p>
    <w:p w14:paraId="4F59DE0E" w14:textId="1DD860F2" w:rsidR="00400255" w:rsidRDefault="00324561" w:rsidP="00E775D4">
      <w:pPr>
        <w:pStyle w:val="Heading3"/>
        <w:rPr>
          <w:rtl/>
          <w:lang w:bidi="fa-IR"/>
        </w:rPr>
      </w:pPr>
      <w:bookmarkStart w:id="27" w:name="_Toc222493033"/>
      <w:r>
        <w:rPr>
          <w:rFonts w:hint="cs"/>
          <w:rtl/>
          <w:lang w:bidi="fa-IR"/>
        </w:rPr>
        <w:t xml:space="preserve">آزمون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>:</w:t>
      </w:r>
      <w:bookmarkEnd w:id="27"/>
    </w:p>
    <w:p w14:paraId="07C9FDB7" w14:textId="21C4AA39" w:rsidR="00E85FB7" w:rsidRDefault="00E85FB7" w:rsidP="0032456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مقادیر ویژه ماتریس </w:t>
      </w:r>
      <w:r>
        <w:rPr>
          <w:lang w:bidi="fa-IR"/>
        </w:rPr>
        <w:t>A</w:t>
      </w:r>
      <w:r>
        <w:rPr>
          <w:rFonts w:hint="cs"/>
          <w:rtl/>
          <w:lang w:bidi="fa-IR"/>
        </w:rPr>
        <w:t xml:space="preserve"> برابر است با:</w:t>
      </w:r>
    </w:p>
    <w:p w14:paraId="287FA7FC" w14:textId="6A081EBD" w:rsidR="00E85FB7" w:rsidRDefault="00E85FB7" w:rsidP="00E85FB7">
      <w:pPr>
        <w:pStyle w:val="NewParagraph"/>
        <w:bidi w:val="0"/>
        <w:ind w:firstLine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eigenvalues=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-2.606</m:t>
                    </m:r>
                  </m:e>
                </m:mr>
              </m:m>
            </m:e>
          </m:d>
        </m:oMath>
      </m:oMathPara>
    </w:p>
    <w:p w14:paraId="584A46D3" w14:textId="50893FDA" w:rsidR="00EA374C" w:rsidRPr="008101AE" w:rsidRDefault="00EA374C" w:rsidP="0032456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کنترل‌پذیری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به صورت زیر است</w:t>
      </w:r>
      <w:r w:rsidR="00026C87">
        <w:rPr>
          <w:lang w:bidi="fa-IR"/>
        </w:rPr>
        <w:t>:</w:t>
      </w:r>
    </w:p>
    <w:p w14:paraId="3AD1FD06" w14:textId="5989539C" w:rsidR="00E85FB7" w:rsidRPr="00E85FB7" w:rsidRDefault="00400255" w:rsidP="00E85FB7">
      <w:pPr>
        <w:pStyle w:val="NewParagraph"/>
        <w:bidi w:val="0"/>
        <w:ind w:firstLine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PBH Controllability=&gt;rank</m:t>
          </m:r>
          <m:d>
            <m:dPr>
              <m:endChr m:val="|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 xml:space="preserve">I-A </m:t>
              </m:r>
            </m:e>
          </m:d>
          <m:r>
            <w:rPr>
              <w:rFonts w:ascii="Cambria Math" w:hAnsi="Cambria Math"/>
              <w:lang w:bidi="fa-IR"/>
            </w:rPr>
            <m:t xml:space="preserve">B)=4 Full Rank </m:t>
          </m:r>
        </m:oMath>
      </m:oMathPara>
    </w:p>
    <w:p w14:paraId="67C0B4AD" w14:textId="77777777" w:rsidR="000F1FAC" w:rsidRDefault="000F1FAC" w:rsidP="00E85FB7">
      <w:pPr>
        <w:pStyle w:val="NewParagraph"/>
        <w:ind w:firstLine="0"/>
        <w:rPr>
          <w:lang w:bidi="fa-IR"/>
        </w:rPr>
      </w:pPr>
    </w:p>
    <w:p w14:paraId="788ADBE2" w14:textId="5FB2C1C6" w:rsidR="00E85FB7" w:rsidRDefault="00E85FB7" w:rsidP="00E85FB7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کنترل‌پذیری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برای مقدار ویژه 0:</w:t>
      </w:r>
    </w:p>
    <w:p w14:paraId="27441843" w14:textId="09D2C3BF" w:rsidR="00E85FB7" w:rsidRPr="00E85FB7" w:rsidRDefault="00E85FB7" w:rsidP="00E85FB7">
      <w:pPr>
        <w:pStyle w:val="NewParagraph"/>
        <w:bidi w:val="0"/>
        <w:ind w:firstLine="0"/>
        <w:rPr>
          <w:i/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0.3087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0.4688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-6.7911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-0.3147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=&gt;rank=4</m:t>
          </m:r>
        </m:oMath>
      </m:oMathPara>
    </w:p>
    <w:p w14:paraId="0F12CF98" w14:textId="77777777" w:rsidR="000F1FAC" w:rsidRDefault="000F1FAC" w:rsidP="00E85FB7">
      <w:pPr>
        <w:pStyle w:val="NewParagraph"/>
        <w:ind w:firstLine="0"/>
        <w:rPr>
          <w:lang w:bidi="fa-IR"/>
        </w:rPr>
      </w:pPr>
    </w:p>
    <w:p w14:paraId="55D28302" w14:textId="6F0ADED0" w:rsidR="00E85FB7" w:rsidRDefault="00E85FB7" w:rsidP="00E85FB7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کنترل‌پذیری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برای مقدار ویژه </w:t>
      </w:r>
      <w:r>
        <w:rPr>
          <w:lang w:bidi="fa-IR"/>
        </w:rPr>
        <w:t>2.606</w:t>
      </w:r>
      <w:r>
        <w:rPr>
          <w:rFonts w:hint="cs"/>
          <w:rtl/>
          <w:lang w:bidi="fa-IR"/>
        </w:rPr>
        <w:t>:</w:t>
      </w:r>
    </w:p>
    <w:p w14:paraId="07F8B926" w14:textId="5765525B" w:rsidR="00E85FB7" w:rsidRPr="00E85FB7" w:rsidRDefault="00E85FB7" w:rsidP="00E85FB7">
      <w:pPr>
        <w:pStyle w:val="NewParagraph"/>
        <w:bidi w:val="0"/>
        <w:ind w:firstLine="0"/>
        <w:rPr>
          <w:i/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0.3087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0.4688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-6.7911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-0.3147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=&gt;rank=4</m:t>
          </m:r>
        </m:oMath>
      </m:oMathPara>
    </w:p>
    <w:p w14:paraId="173BDFF1" w14:textId="77777777" w:rsidR="000F1FAC" w:rsidRDefault="000F1FAC" w:rsidP="00E85FB7">
      <w:pPr>
        <w:pStyle w:val="NewParagraph"/>
        <w:ind w:firstLine="0"/>
        <w:rPr>
          <w:lang w:bidi="fa-IR"/>
        </w:rPr>
      </w:pPr>
    </w:p>
    <w:p w14:paraId="26130DA1" w14:textId="28B0871B" w:rsidR="00E85FB7" w:rsidRDefault="00E85FB7" w:rsidP="00E85FB7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کنترل‌پذیری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برای مقدار ویژه</w:t>
      </w:r>
      <w:r w:rsidR="00E775D4">
        <w:rPr>
          <w:rFonts w:hint="cs"/>
          <w:rtl/>
          <w:lang w:bidi="fa-IR"/>
        </w:rPr>
        <w:t xml:space="preserve"> </w:t>
      </w:r>
      <w:r w:rsidR="00963C01">
        <w:rPr>
          <w:lang w:bidi="fa-IR"/>
        </w:rPr>
        <w:t xml:space="preserve"> -2.606</w:t>
      </w:r>
      <w:r>
        <w:rPr>
          <w:rFonts w:hint="cs"/>
          <w:rtl/>
          <w:lang w:bidi="fa-IR"/>
        </w:rPr>
        <w:t>:</w:t>
      </w:r>
    </w:p>
    <w:p w14:paraId="43FEB1AE" w14:textId="33C50245" w:rsidR="00E85FB7" w:rsidRPr="00E85FB7" w:rsidRDefault="00E85FB7" w:rsidP="00E85FB7">
      <w:pPr>
        <w:pStyle w:val="NewParagraph"/>
        <w:bidi w:val="0"/>
        <w:ind w:firstLine="0"/>
        <w:rPr>
          <w:i/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0.3087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0.4688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-6.7911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-0.3147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=&gt;rank=4</m:t>
          </m:r>
        </m:oMath>
      </m:oMathPara>
    </w:p>
    <w:p w14:paraId="603113D4" w14:textId="77777777" w:rsidR="00E85FB7" w:rsidRDefault="00E85FB7" w:rsidP="00026C87">
      <w:pPr>
        <w:pStyle w:val="NewParagraph"/>
        <w:ind w:firstLine="0"/>
        <w:rPr>
          <w:lang w:bidi="fa-IR"/>
        </w:rPr>
      </w:pPr>
    </w:p>
    <w:p w14:paraId="7FE6ABD2" w14:textId="30B9BA69" w:rsidR="00400255" w:rsidRPr="008101AE" w:rsidRDefault="00026C87" w:rsidP="00026C87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رویت‌پذیری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به صورت زیر است:</w:t>
      </w:r>
    </w:p>
    <w:p w14:paraId="4F5A9BFD" w14:textId="19F15D3C" w:rsidR="00400255" w:rsidRPr="00963C01" w:rsidRDefault="00400255" w:rsidP="00400255">
      <w:pPr>
        <w:pStyle w:val="NewParagraph"/>
        <w:bidi w:val="0"/>
        <w:ind w:firstLine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PBH Observability=&gt;rank(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r>
            <w:rPr>
              <w:rFonts w:ascii="Cambria Math" w:hAnsi="Cambria Math"/>
              <w:lang w:bidi="fa-IR"/>
            </w:rPr>
            <m:t xml:space="preserve">I-A ;C)=4 Full Rank </m:t>
          </m:r>
        </m:oMath>
      </m:oMathPara>
    </w:p>
    <w:p w14:paraId="77AB718E" w14:textId="1C50E87F" w:rsidR="00963C01" w:rsidRDefault="00963C01" w:rsidP="00963C0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رویت‌پذیری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برای مقدار ویژه 0 برابر است با:</w:t>
      </w:r>
    </w:p>
    <w:p w14:paraId="60716DA1" w14:textId="2B20F796" w:rsidR="00963C01" w:rsidRPr="00E85FB7" w:rsidRDefault="00000000" w:rsidP="00963C01">
      <w:pPr>
        <w:pStyle w:val="NewParagraph"/>
        <w:bidi w:val="0"/>
        <w:ind w:firstLine="0"/>
        <w:rPr>
          <w:i/>
          <w:rtl/>
          <w:lang w:bidi="fa-I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0.3087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6.7911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=&gt;rank=4</m:t>
          </m:r>
        </m:oMath>
      </m:oMathPara>
    </w:p>
    <w:p w14:paraId="41F7A66B" w14:textId="77777777" w:rsidR="000F1FAC" w:rsidRDefault="000F1FAC" w:rsidP="00E775D4">
      <w:pPr>
        <w:pStyle w:val="NewParagraph"/>
        <w:ind w:firstLine="0"/>
        <w:rPr>
          <w:lang w:bidi="fa-IR"/>
        </w:rPr>
      </w:pPr>
    </w:p>
    <w:p w14:paraId="095FB4F5" w14:textId="66E03254" w:rsidR="00E775D4" w:rsidRDefault="00E775D4" w:rsidP="00E775D4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رویت‌پذیری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برای مقدار ویژه 2.606 برابر است با:</w:t>
      </w:r>
    </w:p>
    <w:p w14:paraId="6E573DA5" w14:textId="47E6077A" w:rsidR="00963C01" w:rsidRPr="00E85FB7" w:rsidRDefault="00000000" w:rsidP="00963C01">
      <w:pPr>
        <w:pStyle w:val="NewParagraph"/>
        <w:bidi w:val="0"/>
        <w:ind w:firstLine="0"/>
        <w:rPr>
          <w:i/>
          <w:rtl/>
          <w:lang w:bidi="fa-I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0.3087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2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6.7911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2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=&gt;rank=4</m:t>
          </m:r>
        </m:oMath>
      </m:oMathPara>
    </w:p>
    <w:p w14:paraId="395F85B8" w14:textId="77777777" w:rsidR="000F1FAC" w:rsidRDefault="000F1FAC" w:rsidP="00E775D4">
      <w:pPr>
        <w:pStyle w:val="NewParagraph"/>
        <w:ind w:firstLine="0"/>
        <w:rPr>
          <w:lang w:bidi="fa-IR"/>
        </w:rPr>
      </w:pPr>
    </w:p>
    <w:p w14:paraId="7A78AEB1" w14:textId="54B831E8" w:rsidR="00E775D4" w:rsidRDefault="00E775D4" w:rsidP="00E775D4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آزمون رویت‌پذیری </w:t>
      </w:r>
      <w:r>
        <w:rPr>
          <w:lang w:bidi="fa-IR"/>
        </w:rPr>
        <w:t>PBH</w:t>
      </w:r>
      <w:r>
        <w:rPr>
          <w:rFonts w:hint="cs"/>
          <w:rtl/>
          <w:lang w:bidi="fa-IR"/>
        </w:rPr>
        <w:t xml:space="preserve"> برای مقدار ویژه 2.606- برابر است با:</w:t>
      </w:r>
    </w:p>
    <w:p w14:paraId="1D2DB5CB" w14:textId="2BD481F5" w:rsidR="00963C01" w:rsidRPr="00E85FB7" w:rsidRDefault="00000000" w:rsidP="00963C01">
      <w:pPr>
        <w:pStyle w:val="NewParagraph"/>
        <w:bidi w:val="0"/>
        <w:ind w:firstLine="0"/>
        <w:rPr>
          <w:i/>
          <w:rtl/>
          <w:lang w:bidi="fa-I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0.3087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6.7911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theme="minorBidi"/>
                        <w:lang w:bidi="fa-IR"/>
                      </w:rPr>
                      <m:t>2.606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=&gt;rank=4</m:t>
          </m:r>
        </m:oMath>
      </m:oMathPara>
    </w:p>
    <w:p w14:paraId="3D54CC03" w14:textId="77777777" w:rsidR="00963C01" w:rsidRDefault="00963C01" w:rsidP="00963C01">
      <w:pPr>
        <w:pStyle w:val="NewParagraph"/>
        <w:ind w:firstLine="0"/>
        <w:rPr>
          <w:rtl/>
          <w:lang w:bidi="fa-IR"/>
        </w:rPr>
      </w:pPr>
    </w:p>
    <w:p w14:paraId="201ABC88" w14:textId="3B0C82F0" w:rsidR="00E775D4" w:rsidRPr="008101AE" w:rsidRDefault="00E775D4" w:rsidP="00963C01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>در نرم‌افزار متلب، به روش زیر می‌توان ماتریس‌های کنترل‌پذیری و رویت‌پذیری را محاسبه نمود:</w:t>
      </w:r>
    </w:p>
    <w:p w14:paraId="12B37B29" w14:textId="77777777" w:rsidR="008101AE" w:rsidRDefault="008101AE" w:rsidP="008101AE">
      <w:pPr>
        <w:shd w:val="clear" w:color="auto" w:fill="F0F0F0"/>
        <w:jc w:val="right"/>
      </w:pPr>
      <w:r>
        <w:rPr>
          <w:rFonts w:ascii="Courier New" w:hAnsi="Courier New" w:cs="Courier New"/>
          <w:color w:val="444444"/>
        </w:rPr>
        <w:t>Cm = ctrb(A, B);</w:t>
      </w:r>
      <w:r>
        <w:rPr>
          <w:rFonts w:ascii="Courier New" w:hAnsi="Courier New" w:cs="Courier New"/>
          <w:color w:val="444444"/>
        </w:rPr>
        <w:br/>
        <w:t>Om = obsv(A, C);</w:t>
      </w:r>
    </w:p>
    <w:p w14:paraId="7E625736" w14:textId="5676A776" w:rsidR="008101AE" w:rsidRPr="008101AE" w:rsidRDefault="00E775D4" w:rsidP="008101AE">
      <w:r>
        <w:rPr>
          <w:rFonts w:hint="cs"/>
          <w:rtl/>
        </w:rPr>
        <w:t>و به روش زیر می‌توان رتبه‌ی این دو ماتریس را محاسبه نمود:</w:t>
      </w:r>
    </w:p>
    <w:p w14:paraId="12F1BDAA" w14:textId="77777777" w:rsidR="008101AE" w:rsidRDefault="008101AE" w:rsidP="008101AE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CF6F7C2" w14:textId="77777777" w:rsidR="008101AE" w:rsidRDefault="008101AE" w:rsidP="008101AE">
      <w:pPr>
        <w:shd w:val="clear" w:color="auto" w:fill="F0F0F0"/>
        <w:bidi w:val="0"/>
        <w:jc w:val="left"/>
      </w:pPr>
      <w:r>
        <w:rPr>
          <w:rFonts w:ascii="Courier New" w:hAnsi="Courier New" w:cs="Courier New"/>
          <w:color w:val="444444"/>
        </w:rPr>
        <w:t>rank_Cm = rank(Cm);</w:t>
      </w:r>
      <w:r>
        <w:rPr>
          <w:rFonts w:ascii="Courier New" w:hAnsi="Courier New" w:cs="Courier New"/>
          <w:color w:val="444444"/>
        </w:rPr>
        <w:br/>
        <w:t>rank_Om = rank(Om);</w:t>
      </w:r>
    </w:p>
    <w:p w14:paraId="6063F879" w14:textId="1EE6BFFA" w:rsidR="008101AE" w:rsidRPr="008101AE" w:rsidRDefault="00E775D4" w:rsidP="008101AE">
      <w:r>
        <w:rPr>
          <w:rFonts w:hint="cs"/>
          <w:rtl/>
        </w:rPr>
        <w:t>مقادیر ویژه با دستور زیر محاسبه می‌شوند:</w:t>
      </w:r>
    </w:p>
    <w:p w14:paraId="5F1F5BB3" w14:textId="77777777" w:rsidR="00C412EE" w:rsidRPr="008101AE" w:rsidRDefault="00C412EE" w:rsidP="00C412EE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6E877048" w14:textId="77777777" w:rsidR="008101AE" w:rsidRDefault="008101AE" w:rsidP="008101AE">
      <w:pPr>
        <w:shd w:val="clear" w:color="auto" w:fill="F0F0F0"/>
        <w:jc w:val="right"/>
      </w:pPr>
      <w:r>
        <w:rPr>
          <w:rFonts w:ascii="Courier New" w:hAnsi="Courier New" w:cs="Courier New"/>
          <w:color w:val="444444"/>
        </w:rPr>
        <w:t>eigenvals = eig(A);</w:t>
      </w:r>
    </w:p>
    <w:p w14:paraId="7957D67F" w14:textId="046ECBCA" w:rsidR="008101AE" w:rsidRPr="008101AE" w:rsidRDefault="00E775D4" w:rsidP="008101AE">
      <w:pPr>
        <w:rPr>
          <w:rtl/>
          <w:lang w:bidi="fa-IR"/>
        </w:rPr>
      </w:pPr>
      <w:r>
        <w:rPr>
          <w:rFonts w:hint="cs"/>
          <w:rtl/>
        </w:rPr>
        <w:t xml:space="preserve">آزمون </w:t>
      </w:r>
      <w:r>
        <w:t>PBH</w:t>
      </w:r>
      <w:r>
        <w:rPr>
          <w:rFonts w:hint="cs"/>
          <w:rtl/>
          <w:lang w:bidi="fa-IR"/>
        </w:rPr>
        <w:t xml:space="preserve"> کنترل‌پذیری با دستور زیر محاسبه شده و رتبه‌ی آن نشان داده می‌شود:</w:t>
      </w:r>
    </w:p>
    <w:p w14:paraId="4B54C194" w14:textId="77777777" w:rsidR="008101AE" w:rsidRPr="008101AE" w:rsidRDefault="008101AE" w:rsidP="008101AE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1E760768" w14:textId="77777777" w:rsidR="008101AE" w:rsidRDefault="008101AE" w:rsidP="008101AE">
      <w:pPr>
        <w:shd w:val="clear" w:color="auto" w:fill="F0F0F0"/>
        <w:jc w:val="right"/>
      </w:pPr>
      <w:r>
        <w:rPr>
          <w:rFonts w:ascii="Courier New" w:hAnsi="Courier New" w:cs="Courier New"/>
          <w:color w:val="444444"/>
        </w:rPr>
        <w:t>controllability_PBH = [</w:t>
      </w:r>
      <w:r>
        <w:rPr>
          <w:rFonts w:ascii="Courier New" w:hAnsi="Courier New" w:cs="Courier New"/>
          <w:color w:val="397300"/>
        </w:rPr>
        <w:t>eye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>) * lambda_current - A B]</w:t>
      </w:r>
      <w:r>
        <w:rPr>
          <w:rFonts w:ascii="Courier New" w:hAnsi="Courier New" w:cs="Courier New"/>
          <w:color w:val="444444"/>
        </w:rPr>
        <w:br/>
        <w:t>rank(controllability_PBH)</w:t>
      </w:r>
    </w:p>
    <w:p w14:paraId="164566CC" w14:textId="0D07C3F4" w:rsidR="00E775D4" w:rsidRPr="008101AE" w:rsidRDefault="00E775D4" w:rsidP="00E775D4">
      <w:pPr>
        <w:rPr>
          <w:rtl/>
          <w:lang w:bidi="fa-IR"/>
        </w:rPr>
      </w:pPr>
      <w:r>
        <w:rPr>
          <w:rFonts w:hint="cs"/>
          <w:rtl/>
        </w:rPr>
        <w:t xml:space="preserve">آزمون </w:t>
      </w:r>
      <w:r>
        <w:t>PBH</w:t>
      </w:r>
      <w:r>
        <w:rPr>
          <w:rFonts w:hint="cs"/>
          <w:rtl/>
          <w:lang w:bidi="fa-IR"/>
        </w:rPr>
        <w:t xml:space="preserve"> رویت‌پذیری با دستور زیر محاسبه شده و رتبه‌ی آن نشان داده می‌شود:</w:t>
      </w:r>
    </w:p>
    <w:p w14:paraId="1B538566" w14:textId="77777777" w:rsidR="008101AE" w:rsidRPr="008101AE" w:rsidRDefault="008101AE" w:rsidP="008101AE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4579294F" w14:textId="77777777" w:rsidR="008101AE" w:rsidRDefault="008101AE" w:rsidP="008101AE">
      <w:pPr>
        <w:shd w:val="clear" w:color="auto" w:fill="F0F0F0"/>
        <w:jc w:val="right"/>
      </w:pPr>
      <w:r>
        <w:rPr>
          <w:rFonts w:ascii="Courier New" w:hAnsi="Courier New" w:cs="Courier New"/>
          <w:color w:val="444444"/>
        </w:rPr>
        <w:lastRenderedPageBreak/>
        <w:t>observability_PBH = [</w:t>
      </w:r>
      <w:r>
        <w:rPr>
          <w:rFonts w:ascii="Courier New" w:hAnsi="Courier New" w:cs="Courier New"/>
          <w:color w:val="397300"/>
        </w:rPr>
        <w:t>eye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>) * lambda_current - A; C]</w:t>
      </w:r>
      <w:r>
        <w:rPr>
          <w:rFonts w:ascii="Courier New" w:hAnsi="Courier New" w:cs="Courier New"/>
          <w:color w:val="444444"/>
        </w:rPr>
        <w:br/>
        <w:t>rank(observability_PBH)</w:t>
      </w:r>
    </w:p>
    <w:p w14:paraId="510DCC6D" w14:textId="77777777" w:rsidR="00C412EE" w:rsidRPr="00C412EE" w:rsidRDefault="00C412EE" w:rsidP="00C412EE">
      <w:pPr>
        <w:bidi w:val="0"/>
        <w:spacing w:line="240" w:lineRule="auto"/>
        <w:jc w:val="left"/>
        <w:rPr>
          <w:rFonts w:ascii="Consolas" w:hAnsi="Consolas" w:cs="Times New Roman"/>
          <w:sz w:val="20"/>
          <w:szCs w:val="20"/>
        </w:rPr>
      </w:pPr>
    </w:p>
    <w:p w14:paraId="3686835D" w14:textId="77777777" w:rsidR="004D06F9" w:rsidRPr="008101AE" w:rsidRDefault="004D06F9" w:rsidP="004D06F9">
      <w:pPr>
        <w:pStyle w:val="NewParagraph"/>
        <w:rPr>
          <w:rtl/>
          <w:lang w:bidi="fa-IR"/>
        </w:rPr>
      </w:pPr>
    </w:p>
    <w:p w14:paraId="5F59AE1D" w14:textId="5FDD73B2" w:rsidR="004D06F9" w:rsidRDefault="008A49D9" w:rsidP="007A7366">
      <w:pPr>
        <w:pStyle w:val="Heading2"/>
        <w:rPr>
          <w:lang w:bidi="fa-IR"/>
        </w:rPr>
      </w:pPr>
      <w:bookmarkStart w:id="28" w:name="_Toc222493034"/>
      <w:r>
        <w:rPr>
          <w:rFonts w:hint="cs"/>
          <w:rtl/>
          <w:lang w:bidi="fa-IR"/>
        </w:rPr>
        <w:t xml:space="preserve">بررسی رويت‌پذیری سیستم </w:t>
      </w:r>
      <w:r w:rsidR="004D06F9" w:rsidRPr="008101AE">
        <w:rPr>
          <w:rFonts w:hint="cs"/>
          <w:rtl/>
          <w:lang w:bidi="fa-IR"/>
        </w:rPr>
        <w:t xml:space="preserve">با </w:t>
      </w:r>
      <w:r>
        <w:rPr>
          <w:rFonts w:hint="cs"/>
          <w:rtl/>
          <w:lang w:bidi="fa-IR"/>
        </w:rPr>
        <w:t xml:space="preserve">انتخاب </w:t>
      </w:r>
      <w:r w:rsidR="004D06F9" w:rsidRPr="008101AE">
        <w:rPr>
          <w:rFonts w:hint="cs"/>
          <w:rtl/>
          <w:lang w:bidi="fa-IR"/>
        </w:rPr>
        <w:t>متغییرهای مختلف جهت اندازه‌گیری</w:t>
      </w:r>
      <w:bookmarkEnd w:id="28"/>
    </w:p>
    <w:p w14:paraId="74D71AED" w14:textId="26D2457D" w:rsidR="00F10CDE" w:rsidRDefault="00F10CDE" w:rsidP="00F10CDE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رویت‌پذیری سیستم را در صورتی که یکبار موقعیت خطی ارابه و یکبار موقعیت زاویه‌ای پاندول مشخص باشد، بررسی می‌کنیم.</w:t>
      </w:r>
    </w:p>
    <w:p w14:paraId="55D11849" w14:textId="6D9FB79F" w:rsidR="00F10CDE" w:rsidRPr="007A7366" w:rsidRDefault="00F10CDE" w:rsidP="00F10CDE">
      <w:pPr>
        <w:pStyle w:val="NewParagraph"/>
        <w:rPr>
          <w:lang w:bidi="fa-IR"/>
        </w:rPr>
      </w:pPr>
      <w:r>
        <w:rPr>
          <w:rFonts w:hint="cs"/>
          <w:rtl/>
          <w:lang w:bidi="fa-IR"/>
        </w:rPr>
        <w:t>ابتدا برای حالتی که فقط مکان ارابه رویت شود رویت‌پذیری سیستم را بررسی می‌کنیم. دستور متلب آن در ادامه آمده است:</w:t>
      </w:r>
    </w:p>
    <w:p w14:paraId="0CD56CF1" w14:textId="4F778C54" w:rsidR="007A7366" w:rsidRPr="007A7366" w:rsidRDefault="007A7366" w:rsidP="00F10CDE">
      <w:pPr>
        <w:shd w:val="clear" w:color="auto" w:fill="F0F0F0"/>
        <w:jc w:val="right"/>
      </w:pPr>
      <w:r>
        <w:rPr>
          <w:rFonts w:ascii="Courier New" w:hAnsi="Courier New" w:cs="Courier New"/>
          <w:color w:val="444444"/>
        </w:rPr>
        <w:t>C_x = [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];</w:t>
      </w:r>
      <w:r>
        <w:rPr>
          <w:rFonts w:ascii="Courier New" w:hAnsi="Courier New" w:cs="Courier New"/>
          <w:color w:val="444444"/>
        </w:rPr>
        <w:br/>
        <w:t>Om_x = obsv(A, C_x);</w:t>
      </w:r>
      <w:r>
        <w:rPr>
          <w:rFonts w:ascii="Courier New" w:hAnsi="Courier New" w:cs="Courier New"/>
          <w:color w:val="444444"/>
        </w:rPr>
        <w:br/>
        <w:t>rank_x = rank(Om_x);</w:t>
      </w:r>
    </w:p>
    <w:p w14:paraId="19DDDF29" w14:textId="77D12F24" w:rsidR="007A7366" w:rsidRDefault="00F10CDE" w:rsidP="004D06F9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ماتریس رویت‌پذیری در این حالت برابر خواهد بود با:</w:t>
      </w:r>
    </w:p>
    <w:p w14:paraId="3C84D8A2" w14:textId="191B843A" w:rsidR="00F10CDE" w:rsidRPr="00F10CDE" w:rsidRDefault="00000000" w:rsidP="00F10CDE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Φ</m:t>
              </m:r>
              <m:ctrlPr>
                <w:rPr>
                  <w:rFonts w:ascii="Cambria Math" w:hAnsi="Cambria Math"/>
                  <w:i/>
                  <w:lang w:bidi="fa-IR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  <w:lang w:bidi="fa-IR"/>
            </w:rPr>
            <m:t>= 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-0.3087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-0.3087</m:t>
                    </m:r>
                  </m:e>
                </m:mr>
              </m:m>
            </m:e>
          </m:d>
        </m:oMath>
      </m:oMathPara>
    </w:p>
    <w:p w14:paraId="5E9177AC" w14:textId="094203FD" w:rsidR="00F10CDE" w:rsidRDefault="00F10CDE" w:rsidP="00F10CDE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این ماتریس دارای رتبه کامل است بنابراین سیستم در این حالت، رویت‌پذیر است.</w:t>
      </w:r>
    </w:p>
    <w:p w14:paraId="4008926B" w14:textId="7490DD45" w:rsidR="00F10CDE" w:rsidRDefault="00F10CDE" w:rsidP="00F10CDE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اکنون سیستم را برای حالتی که فقط موقعیت زاویه‌ای پاندول مشخص شود بررسی می‌کنیم. دستور متلب آن چنین خواهد بود:</w:t>
      </w:r>
    </w:p>
    <w:p w14:paraId="079C7D7B" w14:textId="77777777" w:rsidR="007A7366" w:rsidRDefault="007A7366" w:rsidP="007A7366">
      <w:pPr>
        <w:shd w:val="clear" w:color="auto" w:fill="F0F0F0"/>
        <w:jc w:val="right"/>
      </w:pPr>
      <w:r>
        <w:rPr>
          <w:rFonts w:ascii="Courier New" w:hAnsi="Courier New" w:cs="Courier New"/>
          <w:color w:val="444444"/>
        </w:rPr>
        <w:t>C_theta = [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];</w:t>
      </w:r>
      <w:r>
        <w:rPr>
          <w:rFonts w:ascii="Courier New" w:hAnsi="Courier New" w:cs="Courier New"/>
          <w:color w:val="444444"/>
        </w:rPr>
        <w:br/>
        <w:t>Om_theta = obsv(A, C_theta);</w:t>
      </w:r>
      <w:r>
        <w:rPr>
          <w:rFonts w:ascii="Courier New" w:hAnsi="Courier New" w:cs="Courier New"/>
          <w:color w:val="444444"/>
        </w:rPr>
        <w:br/>
        <w:t>rank_theta = rank(Om_theta);</w:t>
      </w:r>
    </w:p>
    <w:p w14:paraId="540CF9F2" w14:textId="2151E524" w:rsidR="007A7366" w:rsidRDefault="00F10CDE" w:rsidP="007A7366">
      <w:pPr>
        <w:rPr>
          <w:rtl/>
        </w:rPr>
      </w:pPr>
      <w:r>
        <w:rPr>
          <w:rFonts w:hint="cs"/>
          <w:rtl/>
        </w:rPr>
        <w:t>ماتریس رویت‌پذیری برای این حالت برابر خواهد بود با:</w:t>
      </w:r>
    </w:p>
    <w:p w14:paraId="1B23F871" w14:textId="643443F9" w:rsidR="00F10CDE" w:rsidRPr="007A7366" w:rsidRDefault="00000000" w:rsidP="00A26107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Φ</m:t>
              </m:r>
              <m:ctrlPr>
                <w:rPr>
                  <w:rFonts w:ascii="Cambria Math" w:hAnsi="Cambria Math"/>
                  <w:i/>
                  <w:lang w:bidi="fa-IR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θ </m:t>
                  </m:r>
                </m:sub>
              </m:sSub>
            </m:sub>
          </m:sSub>
          <m:r>
            <w:rPr>
              <w:rFonts w:ascii="Cambria Math" w:hAnsi="Cambria Math"/>
              <w:lang w:bidi="fa-IR"/>
            </w:rPr>
            <m:t>= 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6.7911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6.7911</m:t>
                    </m:r>
                  </m:e>
                </m:mr>
              </m:m>
            </m:e>
          </m:d>
        </m:oMath>
      </m:oMathPara>
    </w:p>
    <w:p w14:paraId="44C699CD" w14:textId="4147D23F" w:rsidR="007A7366" w:rsidRDefault="00A26107" w:rsidP="00A26107">
      <w:pPr>
        <w:pStyle w:val="NewParagraph"/>
        <w:rPr>
          <w:lang w:bidi="fa-IR"/>
        </w:rPr>
      </w:pPr>
      <w:r>
        <w:rPr>
          <w:rFonts w:hint="cs"/>
          <w:rtl/>
          <w:lang w:bidi="fa-IR"/>
        </w:rPr>
        <w:t>رتبه این ماتریس برابر با 2 می‌باشد بنابراین سیستم در این حالت رویت‌پذیر نمی‌باشد.</w:t>
      </w:r>
    </w:p>
    <w:p w14:paraId="3D5BA058" w14:textId="77777777" w:rsidR="007A7366" w:rsidRPr="008101AE" w:rsidRDefault="007A7366" w:rsidP="004D06F9">
      <w:pPr>
        <w:pStyle w:val="NewParagraph"/>
        <w:rPr>
          <w:rtl/>
          <w:lang w:bidi="fa-IR"/>
        </w:rPr>
      </w:pPr>
    </w:p>
    <w:p w14:paraId="633B75D2" w14:textId="3474AADD" w:rsidR="004D06F9" w:rsidRPr="008101AE" w:rsidRDefault="004D06F9" w:rsidP="004D06F9">
      <w:pPr>
        <w:pStyle w:val="Heading2"/>
        <w:rPr>
          <w:rtl/>
          <w:lang w:bidi="fa-IR"/>
        </w:rPr>
      </w:pPr>
      <w:bookmarkStart w:id="29" w:name="_Toc222493035"/>
      <w:r w:rsidRPr="008101AE">
        <w:rPr>
          <w:rFonts w:hint="cs"/>
          <w:rtl/>
          <w:lang w:bidi="fa-IR"/>
        </w:rPr>
        <w:t>طراحی کنترلر با استفاده از فیدبک متغییرهای حالت</w:t>
      </w:r>
      <w:bookmarkEnd w:id="29"/>
    </w:p>
    <w:p w14:paraId="7303E290" w14:textId="77422FB6" w:rsidR="004D06F9" w:rsidRDefault="00F9514A" w:rsidP="004D06F9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کنترلر فیدبک حالت به این صورت در نظر گرفته می‌شود:</w:t>
      </w:r>
    </w:p>
    <w:p w14:paraId="57DD9B31" w14:textId="77777777" w:rsidR="007A7366" w:rsidRPr="008101AE" w:rsidRDefault="007A7366" w:rsidP="00693E06">
      <w:pPr>
        <w:pStyle w:val="NewParagraph"/>
        <w:bidi w:val="0"/>
        <w:ind w:firstLine="0"/>
      </w:pPr>
      <m:oMathPara>
        <m:oMath>
          <m:r>
            <w:rPr>
              <w:rFonts w:ascii="Cambria Math" w:hAnsi="Cambria Math"/>
            </w:rPr>
            <w:lastRenderedPageBreak/>
            <m:t>u= -kx</m:t>
          </m:r>
        </m:oMath>
      </m:oMathPara>
    </w:p>
    <w:p w14:paraId="6B979D69" w14:textId="77777777" w:rsidR="007A7366" w:rsidRPr="008101AE" w:rsidRDefault="007A7366" w:rsidP="00693E06">
      <w:pPr>
        <w:pStyle w:val="NewParagraph"/>
        <w:bidi w:val="0"/>
        <w:ind w:firstLine="0"/>
      </w:pPr>
      <m:oMathPara>
        <m:oMath>
          <m:r>
            <w:rPr>
              <w:rFonts w:ascii="Cambria Math" w:hAnsi="Cambria Math"/>
            </w:rPr>
            <m:t>F=[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]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θ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θ</m:t>
                      </m:r>
                    </m:e>
                  </m:acc>
                </m:e>
              </m:eqArr>
            </m:e>
          </m:d>
        </m:oMath>
      </m:oMathPara>
    </w:p>
    <w:p w14:paraId="327EB397" w14:textId="77777777" w:rsidR="007A7366" w:rsidRPr="00F9514A" w:rsidRDefault="00000000" w:rsidP="00693E06">
      <w:pPr>
        <w:pStyle w:val="NewParagraph"/>
        <w:bidi w:val="0"/>
        <w:ind w:firstLine="0"/>
        <w:rPr>
          <w:rtl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A-BK</m:t>
              </m:r>
            </m:e>
          </m:d>
          <m:r>
            <w:rPr>
              <w:rFonts w:ascii="Cambria Math" w:hAnsi="Cambria Math"/>
            </w:rPr>
            <m:t>x</m:t>
          </m:r>
        </m:oMath>
      </m:oMathPara>
    </w:p>
    <w:p w14:paraId="06871C78" w14:textId="31042A65" w:rsidR="00F9514A" w:rsidRPr="008101AE" w:rsidRDefault="00F9514A" w:rsidP="007A7366">
      <w:pPr>
        <w:pStyle w:val="NewParagraph"/>
        <w:ind w:firstLine="0"/>
        <w:rPr>
          <w:rFonts w:hint="cs"/>
          <w:rtl/>
          <w:lang w:bidi="fa-IR"/>
        </w:rPr>
      </w:pPr>
      <w:r>
        <w:rPr>
          <w:rFonts w:hint="cs"/>
          <w:rtl/>
        </w:rPr>
        <w:t>بردار بهره فیدبک حالت به روش آکرمن</w:t>
      </w:r>
      <w:r>
        <w:rPr>
          <w:rStyle w:val="FootnoteReference"/>
          <w:rtl/>
        </w:rPr>
        <w:footnoteReference w:id="9"/>
      </w:r>
      <w:r w:rsidR="00693E06">
        <w:rPr>
          <w:rFonts w:hint="cs"/>
          <w:rtl/>
          <w:lang w:bidi="fa-IR"/>
        </w:rPr>
        <w:t xml:space="preserve"> برابر است با</w:t>
      </w:r>
      <w:r>
        <w:rPr>
          <w:rFonts w:hint="cs"/>
          <w:rtl/>
        </w:rPr>
        <w:t>:</w:t>
      </w:r>
    </w:p>
    <w:p w14:paraId="41BC77CE" w14:textId="52C0C758" w:rsidR="007A7366" w:rsidRPr="008101AE" w:rsidRDefault="007A7366" w:rsidP="00693E06">
      <w:pPr>
        <w:pStyle w:val="NewParagraph"/>
        <w:bidi w:val="0"/>
        <w:ind w:firstLine="0"/>
      </w:pPr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0 0 0 1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Φ</m:t>
                      </m:r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 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(A)</m:t>
          </m:r>
        </m:oMath>
      </m:oMathPara>
    </w:p>
    <w:p w14:paraId="5731311D" w14:textId="77777777" w:rsidR="007A7366" w:rsidRDefault="007A7366" w:rsidP="004D06F9">
      <w:pPr>
        <w:pStyle w:val="NewParagraph"/>
        <w:rPr>
          <w:lang w:bidi="fa-IR"/>
        </w:rPr>
      </w:pPr>
    </w:p>
    <w:p w14:paraId="37A74F31" w14:textId="500479A0" w:rsidR="007A7366" w:rsidRDefault="00693E06" w:rsidP="004D06F9">
      <w:pPr>
        <w:pStyle w:val="NewParagraph"/>
        <w:rPr>
          <w:lang w:bidi="fa-IR"/>
        </w:rPr>
      </w:pPr>
      <w:r>
        <w:rPr>
          <w:rFonts w:hint="cs"/>
          <w:rtl/>
          <w:lang w:bidi="fa-IR"/>
        </w:rPr>
        <w:t>قطب‌های سیستم دلخواه سیستم را مشخص می‌کنیم:</w:t>
      </w:r>
    </w:p>
    <w:p w14:paraId="4142646F" w14:textId="77777777" w:rsidR="007A7366" w:rsidRDefault="007A7366" w:rsidP="007A7366">
      <w:pPr>
        <w:shd w:val="clear" w:color="auto" w:fill="F0F0F0"/>
        <w:jc w:val="right"/>
      </w:pPr>
      <w:r>
        <w:rPr>
          <w:rFonts w:ascii="Courier New" w:hAnsi="Courier New" w:cs="Courier New"/>
          <w:color w:val="444444"/>
        </w:rPr>
        <w:t>poles = [</w:t>
      </w:r>
      <w:r>
        <w:rPr>
          <w:rFonts w:ascii="Courier New" w:hAnsi="Courier New" w:cs="Courier New"/>
          <w:color w:val="880000"/>
        </w:rPr>
        <w:t>-2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-3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-5</w:t>
      </w:r>
      <w:r>
        <w:rPr>
          <w:rFonts w:ascii="Courier New" w:hAnsi="Courier New" w:cs="Courier New"/>
          <w:color w:val="444444"/>
        </w:rPr>
        <w:t>];</w:t>
      </w:r>
    </w:p>
    <w:p w14:paraId="491DCA80" w14:textId="77777777" w:rsidR="00693E06" w:rsidRDefault="00693E06" w:rsidP="007A7366">
      <w:pPr>
        <w:rPr>
          <w:rtl/>
        </w:rPr>
      </w:pPr>
    </w:p>
    <w:p w14:paraId="10774A50" w14:textId="1166ACA7" w:rsidR="007A7366" w:rsidRPr="00693E06" w:rsidRDefault="00693E06" w:rsidP="00693E06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دستور </w:t>
      </w:r>
      <w:r>
        <w:t>place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>بردار بهره فیدبک حالت</w:t>
      </w:r>
      <w:r w:rsidR="006A0BC0">
        <w:rPr>
          <w:rFonts w:hint="cs"/>
          <w:rtl/>
        </w:rPr>
        <w:t xml:space="preserve"> </w:t>
      </w:r>
      <w:r w:rsidR="006A0BC0">
        <w:t>K</w:t>
      </w:r>
      <w:r>
        <w:rPr>
          <w:rFonts w:hint="cs"/>
          <w:rtl/>
        </w:rPr>
        <w:t xml:space="preserve"> را به </w:t>
      </w:r>
      <w:r>
        <w:rPr>
          <w:rFonts w:hint="cs"/>
          <w:rtl/>
          <w:lang w:bidi="fa-IR"/>
        </w:rPr>
        <w:t>روش آکرمن محاسبه می‌کند:</w:t>
      </w:r>
    </w:p>
    <w:p w14:paraId="229E13DB" w14:textId="7700B643" w:rsidR="007A7366" w:rsidRDefault="007A7366" w:rsidP="006A0BC0">
      <w:pPr>
        <w:shd w:val="clear" w:color="auto" w:fill="F0F0F0"/>
        <w:bidi w:val="0"/>
        <w:jc w:val="left"/>
      </w:pPr>
      <w:r>
        <w:rPr>
          <w:rFonts w:ascii="Courier New" w:hAnsi="Courier New" w:cs="Courier New"/>
          <w:color w:val="444444"/>
        </w:rPr>
        <w:t>K = place(A, B, poles);</w:t>
      </w:r>
    </w:p>
    <w:p w14:paraId="51A453E4" w14:textId="5E7EB511" w:rsidR="007A7366" w:rsidRDefault="003A3A7C" w:rsidP="007A7366">
      <w:pPr>
        <w:rPr>
          <w:rtl/>
          <w:lang w:bidi="fa-IR"/>
        </w:rPr>
      </w:pPr>
      <w:r>
        <w:rPr>
          <w:rFonts w:hint="cs"/>
          <w:rtl/>
        </w:rPr>
        <w:t xml:space="preserve">مقدار بردار بهره </w:t>
      </w:r>
      <w:r>
        <w:t>K</w:t>
      </w:r>
      <w:r>
        <w:rPr>
          <w:rFonts w:hint="cs"/>
          <w:rtl/>
          <w:lang w:bidi="fa-IR"/>
        </w:rPr>
        <w:t xml:space="preserve"> محاسبه شده برابر است با:</w:t>
      </w:r>
    </w:p>
    <w:p w14:paraId="00681BD2" w14:textId="4093D686" w:rsidR="003A3A7C" w:rsidRPr="003A3A7C" w:rsidRDefault="003A3A7C" w:rsidP="003A3A7C">
      <w:pPr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K=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-38.8746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-49.8891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-305.1432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-118.8267</m:t>
                    </m:r>
                  </m:e>
                </m:mr>
              </m:m>
            </m:e>
          </m:d>
        </m:oMath>
      </m:oMathPara>
    </w:p>
    <w:p w14:paraId="5BCCE3E0" w14:textId="77777777" w:rsidR="003A3A7C" w:rsidRPr="007A7366" w:rsidRDefault="003A3A7C" w:rsidP="003A3A7C">
      <w:pPr>
        <w:bidi w:val="0"/>
        <w:rPr>
          <w:rFonts w:hint="cs"/>
          <w:rtl/>
          <w:lang w:bidi="fa-IR"/>
        </w:rPr>
      </w:pPr>
    </w:p>
    <w:p w14:paraId="1489D895" w14:textId="67E8A47D" w:rsidR="007A7366" w:rsidRPr="007A7366" w:rsidRDefault="006A0BC0" w:rsidP="007A736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با دستور زیر، مقادیر ویژه حلقه بسته را محاسبه و درستی محاسبات را تایید می‌کنیم:</w:t>
      </w:r>
    </w:p>
    <w:p w14:paraId="54A550ED" w14:textId="48F9879F" w:rsidR="007A7366" w:rsidRDefault="007A7366" w:rsidP="006A0BC0">
      <w:pPr>
        <w:shd w:val="clear" w:color="auto" w:fill="F0F0F0"/>
        <w:bidi w:val="0"/>
        <w:jc w:val="left"/>
      </w:pPr>
      <w:r>
        <w:rPr>
          <w:rFonts w:ascii="Courier New" w:hAnsi="Courier New" w:cs="Courier New"/>
          <w:color w:val="444444"/>
        </w:rPr>
        <w:t>A_cl = A - B*K;</w:t>
      </w:r>
      <w:r>
        <w:rPr>
          <w:rFonts w:ascii="Courier New" w:hAnsi="Courier New" w:cs="Courier New"/>
          <w:color w:val="444444"/>
        </w:rPr>
        <w:br/>
        <w:t>eig_cl = eig(A_cl);</w:t>
      </w:r>
    </w:p>
    <w:p w14:paraId="036158FD" w14:textId="304F7874" w:rsidR="007A7366" w:rsidRPr="007A7366" w:rsidRDefault="006A0BC0" w:rsidP="007A7366">
      <w:r>
        <w:rPr>
          <w:rFonts w:hint="cs"/>
          <w:rtl/>
        </w:rPr>
        <w:t>خروجی دستور قبل، مقادیر ویژه‌ای برابر با قطب‌های دلخواه است.</w:t>
      </w:r>
    </w:p>
    <w:p w14:paraId="168B9662" w14:textId="77777777" w:rsidR="007A7366" w:rsidRDefault="007A7366" w:rsidP="004D06F9">
      <w:pPr>
        <w:pStyle w:val="NewParagraph"/>
        <w:rPr>
          <w:lang w:bidi="fa-IR"/>
        </w:rPr>
      </w:pPr>
    </w:p>
    <w:p w14:paraId="717CFC98" w14:textId="5F261379" w:rsidR="007A7366" w:rsidRDefault="006A0BC0" w:rsidP="006A0BC0">
      <w:pPr>
        <w:pStyle w:val="NewParagraph"/>
        <w:ind w:firstLine="0"/>
        <w:rPr>
          <w:lang w:bidi="fa-IR"/>
        </w:rPr>
      </w:pPr>
      <w:r>
        <w:rPr>
          <w:rFonts w:hint="cs"/>
          <w:rtl/>
          <w:lang w:bidi="fa-IR"/>
        </w:rPr>
        <w:t xml:space="preserve">پس از طراحی کنترلر حالت، عملکرد آن را بررسی می‌کنیم. </w:t>
      </w:r>
      <w:r w:rsidR="003C3577">
        <w:rPr>
          <w:rFonts w:hint="cs"/>
          <w:rtl/>
          <w:lang w:bidi="fa-IR"/>
        </w:rPr>
        <w:t xml:space="preserve">نمودار </w:t>
      </w:r>
      <w:r>
        <w:rPr>
          <w:rFonts w:hint="cs"/>
          <w:rtl/>
          <w:lang w:bidi="fa-IR"/>
        </w:rPr>
        <w:t>موقعیت مکانی ارابه و زاویه‌ی پاندول مطابق زیر است</w:t>
      </w:r>
      <w:r w:rsidR="003C3577">
        <w:rPr>
          <w:rFonts w:hint="cs"/>
          <w:rtl/>
          <w:lang w:bidi="fa-IR"/>
        </w:rPr>
        <w:t>. شرایط اولیه زاویه پاندول 0.1 رادیان(5.7 درجه) است:</w:t>
      </w:r>
    </w:p>
    <w:p w14:paraId="49B2526C" w14:textId="759508BC" w:rsidR="007A7366" w:rsidRDefault="007A7366" w:rsidP="004D06F9">
      <w:pPr>
        <w:pStyle w:val="NewParagraph"/>
        <w:rPr>
          <w:lang w:bidi="fa-IR"/>
        </w:rPr>
      </w:pPr>
      <w:r w:rsidRPr="007A7366">
        <w:rPr>
          <w:rtl/>
          <w:lang w:bidi="fa-IR"/>
        </w:rPr>
        <w:lastRenderedPageBreak/>
        <w:drawing>
          <wp:inline distT="0" distB="0" distL="0" distR="0" wp14:anchorId="6F01627D" wp14:editId="07717C65">
            <wp:extent cx="5046345" cy="4048658"/>
            <wp:effectExtent l="0" t="0" r="1905" b="9525"/>
            <wp:docPr id="12539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48840" name="Picture 1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" t="16673" r="6265" b="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594" cy="404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311E5" w14:textId="6636B057" w:rsidR="00A66127" w:rsidRDefault="003A3A7C" w:rsidP="003A3A7C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مقدار حداکثر فراجهش مکان ارابه برابر با 0.28 و مقدار حداکثر فراجهش زاویه پاندول برابر با 0.05- رادیان است.</w:t>
      </w:r>
    </w:p>
    <w:p w14:paraId="1A66175E" w14:textId="383B0E38" w:rsidR="00A66127" w:rsidRDefault="00A66127" w:rsidP="00A66127">
      <w:pPr>
        <w:pStyle w:val="Heading2"/>
        <w:jc w:val="both"/>
        <w:rPr>
          <w:rtl/>
          <w:lang w:bidi="fa-IR"/>
        </w:rPr>
      </w:pPr>
      <w:bookmarkStart w:id="30" w:name="_Toc222493036"/>
      <w:r>
        <w:rPr>
          <w:rFonts w:hint="cs"/>
          <w:rtl/>
          <w:lang w:bidi="fa-IR"/>
        </w:rPr>
        <w:t xml:space="preserve">بررسی عملکرد کنترلر فضای حالت با کنترلر </w:t>
      </w:r>
      <w:r>
        <w:rPr>
          <w:lang w:bidi="fa-IR"/>
        </w:rPr>
        <w:t>PID</w:t>
      </w:r>
      <w:bookmarkEnd w:id="30"/>
    </w:p>
    <w:p w14:paraId="48BC5761" w14:textId="65D011A6" w:rsidR="00A66127" w:rsidRDefault="0024065D" w:rsidP="00A66127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کنترلر فضای حالت، عملکرد بهتری دارد و زودتر همگرا می‌شود. کنترلر </w:t>
      </w:r>
      <w:r>
        <w:rPr>
          <w:lang w:bidi="fa-IR"/>
        </w:rPr>
        <w:t>PID</w:t>
      </w:r>
      <w:r>
        <w:rPr>
          <w:rFonts w:hint="cs"/>
          <w:rtl/>
          <w:lang w:bidi="fa-IR"/>
        </w:rPr>
        <w:t xml:space="preserve"> نیز همگرا می‌شود اما مدت بیشتری طول می‌کشد.</w:t>
      </w:r>
    </w:p>
    <w:p w14:paraId="4695E389" w14:textId="3BE3E0DF" w:rsidR="00A66127" w:rsidRDefault="00A66127" w:rsidP="00A66127">
      <w:pPr>
        <w:pStyle w:val="NewParagraph"/>
        <w:bidi w:val="0"/>
        <w:rPr>
          <w:rtl/>
          <w:lang w:bidi="fa-IR"/>
        </w:rPr>
      </w:pPr>
      <w:r w:rsidRPr="00A66127">
        <w:rPr>
          <w:lang w:bidi="fa-IR"/>
        </w:rPr>
        <w:lastRenderedPageBreak/>
        <w:drawing>
          <wp:inline distT="0" distB="0" distL="0" distR="0" wp14:anchorId="3036AAFF" wp14:editId="21FBCC8A">
            <wp:extent cx="4726379" cy="3767487"/>
            <wp:effectExtent l="0" t="0" r="0" b="4445"/>
            <wp:docPr id="5125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2381" name="Picture 1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8" t="19215" r="5873" b="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338" cy="3768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C343A" w14:textId="28FBD6CF" w:rsidR="00A66127" w:rsidRDefault="00957A6F" w:rsidP="00957A6F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 ادامه </w:t>
      </w:r>
      <w:r w:rsidR="00485C42">
        <w:rPr>
          <w:rFonts w:hint="cs"/>
          <w:rtl/>
          <w:lang w:bidi="fa-IR"/>
        </w:rPr>
        <w:t>این بررسی در محیط سیمولینک مجدد انجام شده است.</w:t>
      </w:r>
    </w:p>
    <w:p w14:paraId="52C56101" w14:textId="77777777" w:rsidR="00B93B7C" w:rsidRDefault="00485C42" w:rsidP="00485C42">
      <w:pPr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در حالت کنترلر </w:t>
      </w:r>
      <w:r>
        <w:rPr>
          <w:lang w:bidi="fa-IR"/>
        </w:rPr>
        <w:t>PID</w:t>
      </w:r>
      <w:r>
        <w:rPr>
          <w:rFonts w:hint="cs"/>
          <w:rtl/>
          <w:lang w:bidi="fa-IR"/>
        </w:rPr>
        <w:t>:</w:t>
      </w:r>
    </w:p>
    <w:p w14:paraId="7F142E1E" w14:textId="0E5AF714" w:rsidR="00D15AC7" w:rsidRDefault="00D15AC7" w:rsidP="00485C42">
      <w:pPr>
        <w:jc w:val="left"/>
        <w:rPr>
          <w:rtl/>
          <w:lang w:bidi="fa-IR"/>
        </w:rPr>
      </w:pPr>
      <w:r w:rsidRPr="00D15AC7">
        <w:rPr>
          <w:rtl/>
          <w:lang w:bidi="fa-IR"/>
        </w:rPr>
        <w:drawing>
          <wp:inline distT="0" distB="0" distL="0" distR="0" wp14:anchorId="250B2C8A" wp14:editId="1A25D2BC">
            <wp:extent cx="5438067" cy="3490595"/>
            <wp:effectExtent l="0" t="0" r="0" b="0"/>
            <wp:docPr id="19027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3758" name="Picture 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" t="13422" r="776" b="2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067" cy="349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DC81E" w14:textId="77777777" w:rsidR="00D15AC7" w:rsidRDefault="00D15AC7" w:rsidP="00485C42">
      <w:pPr>
        <w:pStyle w:val="NewParagraph"/>
        <w:ind w:firstLine="0"/>
        <w:rPr>
          <w:rtl/>
          <w:lang w:bidi="fa-IR"/>
        </w:rPr>
      </w:pPr>
    </w:p>
    <w:p w14:paraId="79C980B6" w14:textId="2099C806" w:rsidR="00D15AC7" w:rsidRDefault="00485C42" w:rsidP="00D15AC7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کنترلر </w:t>
      </w:r>
      <w:r w:rsidR="00D15AC7">
        <w:rPr>
          <w:rFonts w:hint="cs"/>
          <w:rtl/>
          <w:lang w:bidi="fa-IR"/>
        </w:rPr>
        <w:t>با فضای حالت</w:t>
      </w:r>
      <w:r w:rsidR="00B674B9">
        <w:rPr>
          <w:rFonts w:hint="cs"/>
          <w:rtl/>
          <w:lang w:bidi="fa-IR"/>
        </w:rPr>
        <w:t xml:space="preserve"> پیش</w:t>
      </w:r>
      <w:r w:rsidR="000F1FAC">
        <w:rPr>
          <w:lang w:bidi="fa-IR"/>
        </w:rPr>
        <w:t xml:space="preserve"> </w:t>
      </w:r>
      <w:r w:rsidR="00B674B9">
        <w:rPr>
          <w:rFonts w:hint="cs"/>
          <w:rtl/>
          <w:lang w:bidi="fa-IR"/>
        </w:rPr>
        <w:t>فاز استاتیکی</w:t>
      </w:r>
      <w:r w:rsidR="00D15AC7">
        <w:rPr>
          <w:rFonts w:hint="cs"/>
          <w:rtl/>
          <w:lang w:bidi="fa-IR"/>
        </w:rPr>
        <w:t>:</w:t>
      </w:r>
    </w:p>
    <w:p w14:paraId="6B9DE4AF" w14:textId="40685313" w:rsidR="00D15AC7" w:rsidRDefault="00B674B9" w:rsidP="00D15AC7">
      <w:pPr>
        <w:pStyle w:val="NewParagraph"/>
        <w:rPr>
          <w:rtl/>
          <w:lang w:bidi="fa-IR"/>
        </w:rPr>
      </w:pPr>
      <w:r w:rsidRPr="00B674B9">
        <w:rPr>
          <w:rtl/>
          <w:lang w:bidi="fa-IR"/>
        </w:rPr>
        <w:lastRenderedPageBreak/>
        <w:drawing>
          <wp:inline distT="0" distB="0" distL="0" distR="0" wp14:anchorId="7D47DD7C" wp14:editId="652C202B">
            <wp:extent cx="5494535" cy="3543300"/>
            <wp:effectExtent l="0" t="0" r="0" b="0"/>
            <wp:docPr id="12323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466" name="Picture 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96" b="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174" cy="3543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59386" w14:textId="248629BC" w:rsidR="00B674B9" w:rsidRDefault="00485C42" w:rsidP="00D15AC7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همانطور که مشاهده می‌شود، عملکرد کنترلر فضای حالت سریع‌تر است و زودتر همگرا می‌شود.</w:t>
      </w:r>
    </w:p>
    <w:p w14:paraId="37D89010" w14:textId="77777777" w:rsidR="00B674B9" w:rsidRPr="00A66127" w:rsidRDefault="00B674B9" w:rsidP="00D15AC7">
      <w:pPr>
        <w:pStyle w:val="NewParagraph"/>
        <w:rPr>
          <w:rtl/>
          <w:lang w:bidi="fa-IR"/>
        </w:rPr>
      </w:pPr>
    </w:p>
    <w:p w14:paraId="62890FF5" w14:textId="5001AD6D" w:rsidR="004D06F9" w:rsidRPr="008101AE" w:rsidRDefault="004D06F9" w:rsidP="004D06F9">
      <w:pPr>
        <w:pStyle w:val="Heading2"/>
        <w:rPr>
          <w:rtl/>
          <w:lang w:bidi="fa-IR"/>
        </w:rPr>
      </w:pPr>
      <w:bookmarkStart w:id="31" w:name="_Toc222493037"/>
      <w:r w:rsidRPr="008101AE">
        <w:rPr>
          <w:rFonts w:hint="cs"/>
          <w:rtl/>
          <w:lang w:bidi="fa-IR"/>
        </w:rPr>
        <w:t xml:space="preserve">بررسی </w:t>
      </w:r>
      <w:r w:rsidR="00570EDF">
        <w:rPr>
          <w:rFonts w:hint="cs"/>
          <w:rtl/>
          <w:lang w:bidi="fa-IR"/>
        </w:rPr>
        <w:t>نتیجه</w:t>
      </w:r>
      <w:r w:rsidRPr="008101AE">
        <w:rPr>
          <w:rFonts w:hint="cs"/>
          <w:rtl/>
          <w:lang w:bidi="fa-IR"/>
        </w:rPr>
        <w:t xml:space="preserve"> انتخاب قطب</w:t>
      </w:r>
      <w:r w:rsidR="00570EDF">
        <w:rPr>
          <w:rFonts w:hint="cs"/>
          <w:rtl/>
          <w:lang w:bidi="fa-IR"/>
        </w:rPr>
        <w:t>‌ها متفاوت</w:t>
      </w:r>
      <w:r w:rsidRPr="008101AE">
        <w:rPr>
          <w:rFonts w:hint="cs"/>
          <w:rtl/>
          <w:lang w:bidi="fa-IR"/>
        </w:rPr>
        <w:t xml:space="preserve"> بر عملکرد سیستم</w:t>
      </w:r>
      <w:bookmarkEnd w:id="31"/>
    </w:p>
    <w:p w14:paraId="02714564" w14:textId="4EE48339" w:rsidR="00485C42" w:rsidRDefault="002C2B7B" w:rsidP="00485C42">
      <w:pPr>
        <w:pStyle w:val="NewParagraph"/>
        <w:rPr>
          <w:rtl/>
        </w:rPr>
      </w:pPr>
      <w:r w:rsidRPr="008101AE">
        <w:rPr>
          <w:rtl/>
        </w:rPr>
        <w:t>نتايج انتخاب قطب های مطلوب مختلف سیستم را در عملکرد سیستم و سیگنال ورودی کنترل را بررسی نموده و آنها را با هم مقايسه نمايید</w:t>
      </w:r>
      <w:r w:rsidR="00485C42">
        <w:rPr>
          <w:rFonts w:hint="cs"/>
          <w:rtl/>
        </w:rPr>
        <w:t xml:space="preserve">. </w:t>
      </w:r>
    </w:p>
    <w:p w14:paraId="013D22E8" w14:textId="6DEDE3BA" w:rsidR="00485C42" w:rsidRDefault="00485C42" w:rsidP="00485C42">
      <w:pPr>
        <w:pStyle w:val="NewParagraph"/>
        <w:rPr>
          <w:rtl/>
        </w:rPr>
      </w:pPr>
      <w:r>
        <w:rPr>
          <w:rFonts w:hint="cs"/>
          <w:rtl/>
        </w:rPr>
        <w:t>ابتدا سه حالت عملکرد کند، متوسط و سریع را طراحی می‌کنیم. در حالت عملکرد کند قدر مطلق قطب‌ها کوچک‌تر و در حالت عمکرد سریع قطب‌ها بزرگ‌تر می‌باشند.</w:t>
      </w:r>
    </w:p>
    <w:p w14:paraId="4356FC83" w14:textId="1024A926" w:rsidR="002C2B7B" w:rsidRDefault="002C2B7B" w:rsidP="00485C42">
      <w:pPr>
        <w:shd w:val="clear" w:color="auto" w:fill="F0F0F0"/>
        <w:bidi w:val="0"/>
        <w:jc w:val="left"/>
      </w:pPr>
      <w:r>
        <w:rPr>
          <w:rFonts w:ascii="Courier New" w:hAnsi="Courier New" w:cs="Courier New"/>
          <w:color w:val="444444"/>
        </w:rPr>
        <w:t>poles_slow = [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-1.5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-2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-2.5</w:t>
      </w:r>
      <w:r>
        <w:rPr>
          <w:rFonts w:ascii="Courier New" w:hAnsi="Courier New" w:cs="Courier New"/>
          <w:color w:val="444444"/>
        </w:rPr>
        <w:t>];</w:t>
      </w:r>
      <w:r>
        <w:rPr>
          <w:rFonts w:ascii="Courier New" w:hAnsi="Courier New" w:cs="Courier New"/>
          <w:color w:val="444444"/>
        </w:rPr>
        <w:br/>
        <w:t>poles_mod  = [</w:t>
      </w:r>
      <w:r>
        <w:rPr>
          <w:rFonts w:ascii="Courier New" w:hAnsi="Courier New" w:cs="Courier New"/>
          <w:color w:val="880000"/>
        </w:rPr>
        <w:t>-2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-3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-5</w:t>
      </w:r>
      <w:r>
        <w:rPr>
          <w:rFonts w:ascii="Courier New" w:hAnsi="Courier New" w:cs="Courier New"/>
          <w:color w:val="444444"/>
        </w:rPr>
        <w:t>];</w:t>
      </w:r>
      <w:r>
        <w:rPr>
          <w:rFonts w:ascii="Courier New" w:hAnsi="Courier New" w:cs="Courier New"/>
          <w:color w:val="444444"/>
        </w:rPr>
        <w:br/>
        <w:t>poles_fast = [</w:t>
      </w:r>
      <w:r>
        <w:rPr>
          <w:rFonts w:ascii="Courier New" w:hAnsi="Courier New" w:cs="Courier New"/>
          <w:color w:val="880000"/>
        </w:rPr>
        <w:t>-4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-5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-7</w:t>
      </w:r>
      <w:r>
        <w:rPr>
          <w:rFonts w:ascii="Courier New" w:hAnsi="Courier New" w:cs="Courier New"/>
          <w:color w:val="444444"/>
        </w:rPr>
        <w:t>];</w:t>
      </w:r>
    </w:p>
    <w:p w14:paraId="54E754A6" w14:textId="58CCC965" w:rsidR="002C2B7B" w:rsidRPr="002C2B7B" w:rsidRDefault="002C2B7B" w:rsidP="002C2B7B"/>
    <w:p w14:paraId="49A75419" w14:textId="1E0A5FB6" w:rsidR="002C2B7B" w:rsidRPr="002C2B7B" w:rsidRDefault="00485C42" w:rsidP="00485C42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سپس با دستور </w:t>
      </w:r>
      <w:r>
        <w:t>place</w:t>
      </w:r>
      <w:r>
        <w:rPr>
          <w:rFonts w:hint="cs"/>
          <w:rtl/>
          <w:lang w:bidi="fa-IR"/>
        </w:rPr>
        <w:t xml:space="preserve"> مقادیر ضرایب بهره </w:t>
      </w:r>
      <w:r>
        <w:rPr>
          <w:lang w:bidi="fa-IR"/>
        </w:rPr>
        <w:t>K</w:t>
      </w:r>
      <w:r>
        <w:rPr>
          <w:rFonts w:hint="cs"/>
          <w:rtl/>
          <w:lang w:bidi="fa-IR"/>
        </w:rPr>
        <w:t xml:space="preserve"> را محاسبه می‌شوند:</w:t>
      </w:r>
    </w:p>
    <w:p w14:paraId="64AD5E62" w14:textId="0CD2DF6E" w:rsidR="002C2B7B" w:rsidRDefault="002C2B7B" w:rsidP="00485C42">
      <w:pPr>
        <w:shd w:val="clear" w:color="auto" w:fill="F0F0F0"/>
        <w:bidi w:val="0"/>
        <w:jc w:val="left"/>
      </w:pPr>
      <w:r>
        <w:rPr>
          <w:rFonts w:ascii="Courier New" w:hAnsi="Courier New" w:cs="Courier New"/>
          <w:color w:val="444444"/>
        </w:rPr>
        <w:t>K_slow = place(A, B, poles_slow);</w:t>
      </w:r>
      <w:r>
        <w:rPr>
          <w:rFonts w:ascii="Courier New" w:hAnsi="Courier New" w:cs="Courier New"/>
          <w:color w:val="444444"/>
        </w:rPr>
        <w:br/>
        <w:t>K_mod  = place(A, B, poles_mod);</w:t>
      </w:r>
      <w:r>
        <w:rPr>
          <w:rFonts w:ascii="Courier New" w:hAnsi="Courier New" w:cs="Courier New"/>
          <w:color w:val="444444"/>
        </w:rPr>
        <w:br/>
        <w:t>K_fast = place(A, B, poles_fast);</w:t>
      </w:r>
    </w:p>
    <w:p w14:paraId="71156D18" w14:textId="5E5B3BCE" w:rsidR="002C2B7B" w:rsidRDefault="00B91DFC" w:rsidP="002C2B7B">
      <w:pPr>
        <w:rPr>
          <w:rtl/>
        </w:rPr>
      </w:pPr>
      <w:r>
        <w:rPr>
          <w:rFonts w:hint="cs"/>
          <w:rtl/>
        </w:rPr>
        <w:t xml:space="preserve">مقادیر محاسبه شده برابرند با: </w:t>
      </w:r>
    </w:p>
    <w:p w14:paraId="7AE9F4DF" w14:textId="5F6AF073" w:rsidR="00B91DFC" w:rsidRPr="00B91DFC" w:rsidRDefault="00B91DFC" w:rsidP="00B91DFC">
      <w:pPr>
        <w:bidi w:val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K</m:t>
              </m:r>
            </m:e>
            <m:sub>
              <m:r>
                <w:rPr>
                  <w:rFonts w:ascii="Cambria Math" w:hAnsi="Cambria Math"/>
                  <w:lang w:bidi="fa-IR"/>
                </w:rPr>
                <m:t>slow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r>
                      <w:rPr>
                        <w:rFonts w:ascii="Cambria Math" w:hAnsi="Cambria Math"/>
                        <w:lang w:bidi="fa-IR"/>
                      </w:rPr>
                      <m:t>2.43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6.24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81.61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r>
                      <w:rPr>
                        <w:rFonts w:ascii="Cambria Math" w:hAnsi="Cambria Math"/>
                        <w:lang w:bidi="fa-IR"/>
                      </w:rPr>
                      <m:t>31.54</m:t>
                    </m:r>
                  </m:e>
                </m:mr>
              </m:m>
            </m:e>
          </m:d>
        </m:oMath>
      </m:oMathPara>
    </w:p>
    <w:p w14:paraId="7BC1CB17" w14:textId="77777777" w:rsidR="00B91DFC" w:rsidRPr="003A3A7C" w:rsidRDefault="00B91DFC" w:rsidP="00B91DFC">
      <w:pPr>
        <w:bidi w:val="0"/>
        <w:rPr>
          <w:lang w:bidi="fa-IR"/>
        </w:rPr>
      </w:pPr>
    </w:p>
    <w:p w14:paraId="29FF5FF0" w14:textId="14AE4F49" w:rsidR="00B91DFC" w:rsidRPr="00B91DFC" w:rsidRDefault="00B91DFC" w:rsidP="00B91DFC">
      <w:pPr>
        <w:bidi w:val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K</m:t>
              </m:r>
            </m:e>
            <m:sub>
              <m:r>
                <w:rPr>
                  <w:rFonts w:ascii="Cambria Math" w:hAnsi="Cambria Math"/>
                  <w:lang w:bidi="fa-IR"/>
                </w:rPr>
                <m:t>moderate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-38.8746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-49.8891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-305.1432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-118.8267</m:t>
                    </m:r>
                  </m:e>
                </m:mr>
              </m:m>
            </m:e>
          </m:d>
        </m:oMath>
      </m:oMathPara>
    </w:p>
    <w:p w14:paraId="15EF172D" w14:textId="77777777" w:rsidR="00B91DFC" w:rsidRPr="003A3A7C" w:rsidRDefault="00B91DFC" w:rsidP="00B91DFC">
      <w:pPr>
        <w:bidi w:val="0"/>
        <w:rPr>
          <w:lang w:bidi="fa-IR"/>
        </w:rPr>
      </w:pPr>
    </w:p>
    <w:p w14:paraId="79EE7C50" w14:textId="0867A75A" w:rsidR="00B91DFC" w:rsidRPr="003A3A7C" w:rsidRDefault="00B91DFC" w:rsidP="00B91DFC">
      <w:pPr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K</m:t>
              </m:r>
            </m:e>
            <m:sub>
              <m:r>
                <w:rPr>
                  <w:rFonts w:ascii="Cambria Math" w:hAnsi="Cambria Math"/>
                  <w:lang w:bidi="fa-IR"/>
                </w:rPr>
                <m:t>fast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r>
                      <w:rPr>
                        <w:rFonts w:ascii="Cambria Math" w:hAnsi="Cambria Math"/>
                        <w:lang w:bidi="fa-IR"/>
                      </w:rPr>
                      <m:t>272.12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206.68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995.91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r>
                      <w:rPr>
                        <w:rFonts w:ascii="Cambria Math" w:hAnsi="Cambria Math"/>
                        <w:lang w:bidi="fa-IR"/>
                      </w:rPr>
                      <m:t>377.87</m:t>
                    </m:r>
                  </m:e>
                </m:mr>
              </m:m>
            </m:e>
          </m:d>
        </m:oMath>
      </m:oMathPara>
    </w:p>
    <w:p w14:paraId="6DBF5B8D" w14:textId="77777777" w:rsidR="00B91DFC" w:rsidRPr="002C2B7B" w:rsidRDefault="00B91DFC" w:rsidP="002C2B7B"/>
    <w:p w14:paraId="66B38F55" w14:textId="0C6FF702" w:rsidR="00B91DFC" w:rsidRDefault="00B91DFC" w:rsidP="00B93B7C">
      <w:pPr>
        <w:rPr>
          <w:lang w:bidi="fa-IR"/>
        </w:rPr>
      </w:pPr>
      <w:r>
        <w:rPr>
          <w:rFonts w:hint="cs"/>
          <w:rtl/>
          <w:lang w:bidi="fa-IR"/>
        </w:rPr>
        <w:t xml:space="preserve">مشاهده می‌شود که در مود واکنش سریع، مقدار قدر مطلق قطب‌ها و ضرایب بهره </w:t>
      </w:r>
      <w:r>
        <w:rPr>
          <w:lang w:bidi="fa-IR"/>
        </w:rPr>
        <w:t>K</w:t>
      </w:r>
      <w:r>
        <w:rPr>
          <w:rFonts w:hint="cs"/>
          <w:rtl/>
          <w:lang w:bidi="fa-IR"/>
        </w:rPr>
        <w:t xml:space="preserve"> اعدادی بزرگ‌ترند.</w:t>
      </w:r>
    </w:p>
    <w:p w14:paraId="486D7BA6" w14:textId="454AEEAF" w:rsidR="002C2B7B" w:rsidRDefault="002C2B7B" w:rsidP="002C2B7B">
      <w:pPr>
        <w:pStyle w:val="NewParagraph"/>
        <w:rPr>
          <w:rtl/>
          <w:lang w:bidi="fa-IR"/>
        </w:rPr>
      </w:pPr>
      <w:r w:rsidRPr="002C2B7B">
        <w:rPr>
          <w:rtl/>
          <w:lang w:bidi="fa-IR"/>
        </w:rPr>
        <w:drawing>
          <wp:inline distT="0" distB="0" distL="0" distR="0" wp14:anchorId="37215B5A" wp14:editId="2E74ED28">
            <wp:extent cx="5105400" cy="3992880"/>
            <wp:effectExtent l="0" t="0" r="0" b="7620"/>
            <wp:docPr id="13687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08041" name=""/>
                    <pic:cNvPicPr/>
                  </pic:nvPicPr>
                  <pic:blipFill rotWithShape="1">
                    <a:blip r:embed="rId31"/>
                    <a:srcRect l="3141" t="18290" r="5360" b="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493C7" w14:textId="26D03E84" w:rsidR="00B91DFC" w:rsidRDefault="00B91DFC" w:rsidP="00B91DFC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</w:t>
      </w:r>
      <w:r>
        <w:rPr>
          <w:rFonts w:hint="cs"/>
          <w:rtl/>
          <w:lang w:bidi="fa-IR"/>
        </w:rPr>
        <w:t xml:space="preserve">شکل بالا </w:t>
      </w:r>
      <w:r>
        <w:rPr>
          <w:rFonts w:hint="cs"/>
          <w:rtl/>
          <w:lang w:bidi="fa-IR"/>
        </w:rPr>
        <w:t>عملکرد سیستم در سه حالت مختلف مشاهده می‌شود. در صورتی که قدر مطلق قطب‌ها اعدادی بزرگ‌تر باشند، سیستم سریع‌تر پایدار می‌شود اما همچنین مقدار فراجهش اولیه بزرگ‌تر خواهد بود و در طراحی واقعی، به عملگرها مانند موتورهای الکتریکی فشار و بار بیشتری وارد می‌شود. بنابراین انتخاب مناسب قطب‌ها به فیزیک مساله و محدودیت‌های عملگرهای ما بستگی دارد.</w:t>
      </w:r>
    </w:p>
    <w:p w14:paraId="0D49CBD6" w14:textId="77777777" w:rsidR="00B91DFC" w:rsidRDefault="00B91DFC" w:rsidP="002C2B7B">
      <w:pPr>
        <w:pStyle w:val="NewParagraph"/>
        <w:rPr>
          <w:rtl/>
          <w:lang w:bidi="fa-IR"/>
        </w:rPr>
      </w:pPr>
    </w:p>
    <w:p w14:paraId="18D5125F" w14:textId="501C6C03" w:rsidR="004D06F9" w:rsidRPr="008101AE" w:rsidRDefault="004D06F9" w:rsidP="004D06F9">
      <w:pPr>
        <w:pStyle w:val="Heading2"/>
        <w:rPr>
          <w:rtl/>
          <w:lang w:bidi="fa-IR"/>
        </w:rPr>
      </w:pPr>
      <w:bookmarkStart w:id="32" w:name="_Toc222493038"/>
      <w:r w:rsidRPr="008101AE">
        <w:rPr>
          <w:rFonts w:hint="cs"/>
          <w:rtl/>
          <w:lang w:bidi="fa-IR"/>
        </w:rPr>
        <w:t>کنترل متغییرهای خروجی جهت رسیدن به هدف دلخواه</w:t>
      </w:r>
      <w:bookmarkEnd w:id="32"/>
    </w:p>
    <w:p w14:paraId="61BB1D34" w14:textId="29FE48C8" w:rsidR="004D06F9" w:rsidRDefault="002C2B7B" w:rsidP="004D06F9">
      <w:pPr>
        <w:pStyle w:val="NewParagraph"/>
        <w:rPr>
          <w:rtl/>
        </w:rPr>
      </w:pPr>
      <w:r w:rsidRPr="008101AE">
        <w:rPr>
          <w:rtl/>
        </w:rPr>
        <w:t>سیستم کنترلی را برای حالتی که هدف، کنترل متغیر خروجی برای رسیدن به يک مقدار غیر صفر دلخواه است با استفاده از دو روش ارايه شده در ک</w:t>
      </w:r>
      <w:r w:rsidR="00570EDF">
        <w:rPr>
          <w:rFonts w:hint="cs"/>
          <w:rtl/>
        </w:rPr>
        <w:t>لا</w:t>
      </w:r>
      <w:r w:rsidRPr="008101AE">
        <w:rPr>
          <w:rtl/>
        </w:rPr>
        <w:t>س، تغییر داده و رفتار سیستم را بررسی نمايید</w:t>
      </w:r>
      <w:r w:rsidR="004700F6">
        <w:rPr>
          <w:rFonts w:hint="cs"/>
          <w:rtl/>
        </w:rPr>
        <w:t xml:space="preserve">. </w:t>
      </w:r>
    </w:p>
    <w:p w14:paraId="3C8E0B14" w14:textId="794E9355" w:rsidR="004700F6" w:rsidRDefault="004700F6" w:rsidP="004D06F9">
      <w:pPr>
        <w:pStyle w:val="NewParagraph"/>
        <w:rPr>
          <w:rtl/>
        </w:rPr>
      </w:pPr>
      <w:r>
        <w:rPr>
          <w:rFonts w:hint="cs"/>
          <w:rtl/>
        </w:rPr>
        <w:t>طراحی پیش جبران‌ساز استاتیکی در مسیر ورودی مرجع:</w:t>
      </w:r>
    </w:p>
    <w:p w14:paraId="356217EC" w14:textId="6909D8D5" w:rsidR="004700F6" w:rsidRDefault="004700F6" w:rsidP="004D06F9">
      <w:pPr>
        <w:pStyle w:val="NewParagraph"/>
        <w:rPr>
          <w:rtl/>
        </w:rPr>
      </w:pPr>
      <w:r>
        <w:rPr>
          <w:rFonts w:hint="cs"/>
          <w:rtl/>
        </w:rPr>
        <w:t>این روش به اینصورت محاسبه می‌گردد:</w:t>
      </w:r>
    </w:p>
    <w:p w14:paraId="2D7F22B3" w14:textId="5EBB9A63" w:rsidR="004700F6" w:rsidRPr="004700F6" w:rsidRDefault="004700F6" w:rsidP="004700F6">
      <w:pPr>
        <w:pStyle w:val="NewParagraph"/>
        <w:bidi w:val="0"/>
        <w:rPr>
          <w:rtl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A-BK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5BC72440" w14:textId="3D363777" w:rsidR="004700F6" w:rsidRDefault="004700F6" w:rsidP="004700F6">
      <w:pPr>
        <w:pStyle w:val="NewParagraph"/>
        <w:rPr>
          <w:rtl/>
          <w:lang w:bidi="fa-IR"/>
        </w:rPr>
      </w:pPr>
      <w:r>
        <w:rPr>
          <w:rFonts w:hint="cs"/>
          <w:rtl/>
        </w:rPr>
        <w:lastRenderedPageBreak/>
        <w:t xml:space="preserve">که در آن </w:t>
      </w:r>
      <w:r>
        <w:t>u</w:t>
      </w:r>
      <w:r>
        <w:rPr>
          <w:rFonts w:hint="cs"/>
          <w:rtl/>
          <w:lang w:bidi="fa-IR"/>
        </w:rPr>
        <w:t xml:space="preserve"> برابر است با: </w:t>
      </w:r>
    </w:p>
    <w:p w14:paraId="232A3CE7" w14:textId="0121FF23" w:rsidR="004700F6" w:rsidRPr="004700F6" w:rsidRDefault="004700F6" w:rsidP="004700F6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u</m:t>
              </m:r>
            </m:e>
            <m:sub>
              <m:r>
                <w:rPr>
                  <w:rFonts w:ascii="Cambria Math" w:hAnsi="Cambria Math"/>
                  <w:lang w:bidi="fa-IR"/>
                </w:rPr>
                <m:t>a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[-C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A-BK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B]</m:t>
              </m:r>
            </m:e>
            <m:sup>
              <m:r>
                <w:rPr>
                  <w:rFonts w:ascii="Cambria Math" w:hAnsi="Cambria Math"/>
                  <w:lang w:bidi="fa-IR"/>
                </w:rPr>
                <m:t>-1</m:t>
              </m:r>
            </m:sup>
          </m:sSup>
          <m:r>
            <w:rPr>
              <w:rFonts w:ascii="Cambria Math" w:hAnsi="Cambria Math"/>
              <w:lang w:bidi="fa-IR"/>
            </w:rPr>
            <m:t>r</m:t>
          </m:r>
        </m:oMath>
      </m:oMathPara>
    </w:p>
    <w:p w14:paraId="705D71A8" w14:textId="12E07B55" w:rsidR="00F96D8F" w:rsidRDefault="004700F6" w:rsidP="00F96D8F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که </w:t>
      </w:r>
      <w:r>
        <w:rPr>
          <w:lang w:bidi="fa-IR"/>
        </w:rPr>
        <w:t>r</w:t>
      </w:r>
      <w:r>
        <w:rPr>
          <w:rFonts w:hint="cs"/>
          <w:rtl/>
          <w:lang w:bidi="fa-IR"/>
        </w:rPr>
        <w:t xml:space="preserve"> همان مرجع مورد نظر ماست برای اینکه سیستم به آن تغییر کند.</w:t>
      </w:r>
      <w:r w:rsidR="00F96D8F">
        <w:rPr>
          <w:rFonts w:hint="cs"/>
          <w:rtl/>
          <w:lang w:bidi="fa-IR"/>
        </w:rPr>
        <w:t xml:space="preserve"> در این روش مقدار </w:t>
      </w:r>
      <w:r w:rsidR="00F96D8F">
        <w:rPr>
          <w:lang w:bidi="fa-IR"/>
        </w:rPr>
        <w:t>u</w:t>
      </w:r>
      <w:r w:rsidR="00F96D8F">
        <w:rPr>
          <w:rFonts w:hint="cs"/>
          <w:rtl/>
          <w:lang w:bidi="fa-IR"/>
        </w:rPr>
        <w:t xml:space="preserve"> برابر با 38.8746- محاسبه می‌شود.</w:t>
      </w:r>
    </w:p>
    <w:p w14:paraId="05B9FB59" w14:textId="7E4D6CFB" w:rsidR="004700F6" w:rsidRDefault="004700F6" w:rsidP="004700F6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طراحی فیدبک حالت با کنترل انتگرال:</w:t>
      </w:r>
    </w:p>
    <w:p w14:paraId="67BCD7D9" w14:textId="4B860DCD" w:rsidR="004700F6" w:rsidRDefault="004700F6" w:rsidP="004700F6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این روش نیز به اینصورت است:</w:t>
      </w:r>
    </w:p>
    <w:p w14:paraId="6B51ECA0" w14:textId="48EADCD1" w:rsidR="004700F6" w:rsidRPr="00F96D8F" w:rsidRDefault="004700F6" w:rsidP="004700F6">
      <w:pPr>
        <w:pStyle w:val="NewParagraph"/>
        <w:bidi w:val="0"/>
        <w:rPr>
          <w:lang w:bidi="fa-I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lang w:bidi="fa-IR"/>
                      </w:rPr>
                      <m:t>(t)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hAnsi="Cambria Math"/>
                        <w:lang w:bidi="fa-IR"/>
                      </w:rPr>
                      <m:t>(t)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A-B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fa-IR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x(t)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q(t)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r+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d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</m:m>
            </m:e>
          </m:d>
        </m:oMath>
      </m:oMathPara>
    </w:p>
    <w:p w14:paraId="51EEC5ED" w14:textId="52156743" w:rsidR="00F96D8F" w:rsidRDefault="00F96D8F" w:rsidP="00F96D8F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روش نیز </w:t>
      </w:r>
      <w:r>
        <w:rPr>
          <w:lang w:bidi="fa-IR"/>
        </w:rPr>
        <w:t>Ki = 233.2477</w:t>
      </w:r>
      <w:r>
        <w:rPr>
          <w:rFonts w:hint="cs"/>
          <w:rtl/>
          <w:lang w:bidi="fa-IR"/>
        </w:rPr>
        <w:t xml:space="preserve"> محاسبه می‌شود.</w:t>
      </w:r>
    </w:p>
    <w:p w14:paraId="0D93EB86" w14:textId="06B142E7" w:rsidR="002C2B7B" w:rsidRDefault="002C2B7B" w:rsidP="00F96D8F">
      <w:pPr>
        <w:pStyle w:val="NewParagraph"/>
        <w:rPr>
          <w:rtl/>
          <w:lang w:bidi="fa-IR"/>
        </w:rPr>
      </w:pPr>
      <w:r w:rsidRPr="002C2B7B">
        <w:rPr>
          <w:lang w:bidi="fa-IR"/>
        </w:rPr>
        <w:drawing>
          <wp:inline distT="0" distB="0" distL="0" distR="0" wp14:anchorId="59604732" wp14:editId="58776A12">
            <wp:extent cx="4991100" cy="4069080"/>
            <wp:effectExtent l="0" t="0" r="0" b="7620"/>
            <wp:docPr id="199277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73132" name=""/>
                    <pic:cNvPicPr/>
                  </pic:nvPicPr>
                  <pic:blipFill rotWithShape="1">
                    <a:blip r:embed="rId32"/>
                    <a:srcRect l="3414" t="17833" r="7135" b="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6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95611" w14:textId="6ED8F7AF" w:rsidR="00F96D8F" w:rsidRDefault="00F96D8F" w:rsidP="00F96D8F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مشاهده می‌شود که هر دو روش ردیابی با موفقیت عمل می‌کنند و میتوان مشاهده نمود که عملکرد جبران‌ساز استاتیکی سریع‌تر است اما اولین فراجهش آن نیز بزرگ‌تر است و محدودیت‌های عملگرها را باید در طراحی واقعی در نظر داشت.</w:t>
      </w:r>
    </w:p>
    <w:p w14:paraId="1C1FA8FE" w14:textId="77777777" w:rsidR="002C2B7B" w:rsidRPr="008101AE" w:rsidRDefault="002C2B7B" w:rsidP="00F96D8F">
      <w:pPr>
        <w:pStyle w:val="NewParagraph"/>
        <w:ind w:firstLine="0"/>
        <w:rPr>
          <w:rtl/>
          <w:lang w:bidi="fa-IR"/>
        </w:rPr>
      </w:pPr>
    </w:p>
    <w:p w14:paraId="09190528" w14:textId="2AD7138B" w:rsidR="004D06F9" w:rsidRPr="008101AE" w:rsidRDefault="004D06F9" w:rsidP="004D06F9">
      <w:pPr>
        <w:pStyle w:val="Heading2"/>
        <w:rPr>
          <w:rtl/>
          <w:lang w:bidi="fa-IR"/>
        </w:rPr>
      </w:pPr>
      <w:bookmarkStart w:id="33" w:name="_Toc222493039"/>
      <w:r w:rsidRPr="008101AE">
        <w:rPr>
          <w:rFonts w:hint="cs"/>
          <w:rtl/>
          <w:lang w:bidi="fa-IR"/>
        </w:rPr>
        <w:lastRenderedPageBreak/>
        <w:t>تخمین‌گر لیونبرگر و لیونبرگر کاهش یافته و نرم دو و بی‌نهایت خطای ردیابی</w:t>
      </w:r>
      <w:bookmarkEnd w:id="33"/>
    </w:p>
    <w:p w14:paraId="0DEC82FB" w14:textId="5AC2A999" w:rsidR="004D06F9" w:rsidRDefault="00386583" w:rsidP="004D06F9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در ادامه به بررسی عملکرد سیستم در حالت‌های تخمین‌گر کامل و کاهش‌یافته می‌پردازیم و مقایسه می‌کنیم</w:t>
      </w:r>
      <w:r w:rsidR="000B0738">
        <w:rPr>
          <w:rFonts w:hint="cs"/>
          <w:rtl/>
          <w:lang w:bidi="fa-IR"/>
        </w:rPr>
        <w:t>. موقعیت اولیه ارابه در 0 و موقعیت هدف آن در 1 است</w:t>
      </w:r>
      <w:r>
        <w:rPr>
          <w:rFonts w:hint="cs"/>
          <w:rtl/>
          <w:lang w:bidi="fa-IR"/>
        </w:rPr>
        <w:t xml:space="preserve">: </w:t>
      </w:r>
    </w:p>
    <w:p w14:paraId="3D848D86" w14:textId="4EAACFD4" w:rsidR="00386583" w:rsidRDefault="00386583" w:rsidP="00B93B7C">
      <w:pPr>
        <w:pStyle w:val="Heading3"/>
        <w:rPr>
          <w:rtl/>
          <w:lang w:bidi="fa-IR"/>
        </w:rPr>
      </w:pPr>
      <w:bookmarkStart w:id="34" w:name="_Toc222493040"/>
      <w:r>
        <w:rPr>
          <w:rFonts w:hint="cs"/>
          <w:rtl/>
          <w:lang w:bidi="fa-IR"/>
        </w:rPr>
        <w:t xml:space="preserve">تخمین‌گر کامل </w:t>
      </w:r>
      <w:r>
        <w:rPr>
          <w:lang w:bidi="fa-IR"/>
        </w:rPr>
        <w:t>(full-order)</w:t>
      </w:r>
      <w:r w:rsidR="000B0738">
        <w:rPr>
          <w:rFonts w:hint="cs"/>
          <w:rtl/>
          <w:lang w:bidi="fa-IR"/>
        </w:rPr>
        <w:t xml:space="preserve"> انتگرالی</w:t>
      </w:r>
      <w:r>
        <w:rPr>
          <w:rFonts w:hint="cs"/>
          <w:rtl/>
          <w:lang w:bidi="fa-IR"/>
        </w:rPr>
        <w:t>:</w:t>
      </w:r>
      <w:bookmarkEnd w:id="34"/>
    </w:p>
    <w:p w14:paraId="6888D630" w14:textId="2082E88E" w:rsidR="00386583" w:rsidRDefault="000B0738" w:rsidP="004D06F9">
      <w:pPr>
        <w:pStyle w:val="NewParagraph"/>
        <w:rPr>
          <w:rFonts w:hint="cs"/>
          <w:rtl/>
          <w:lang w:bidi="fa-IR"/>
        </w:rPr>
      </w:pPr>
      <w:r w:rsidRPr="000B0738">
        <w:rPr>
          <w:rtl/>
          <w:lang w:bidi="fa-IR"/>
        </w:rPr>
        <w:drawing>
          <wp:inline distT="0" distB="0" distL="0" distR="0" wp14:anchorId="07D289B3" wp14:editId="1135A940">
            <wp:extent cx="5579745" cy="2601556"/>
            <wp:effectExtent l="0" t="0" r="1905" b="8890"/>
            <wp:docPr id="78680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07168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D73A" w14:textId="1DF0916E" w:rsidR="00386583" w:rsidRDefault="00EA2308" w:rsidP="004D06F9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میزان خطای نرم دو و بی‌نهایت محاسبه شده آن، مطابق زیر است:</w:t>
      </w:r>
    </w:p>
    <w:p w14:paraId="3E99D30F" w14:textId="77777777" w:rsidR="00E0313B" w:rsidRPr="00E0313B" w:rsidRDefault="00E0313B" w:rsidP="00E0313B">
      <w:pPr>
        <w:pStyle w:val="NewParagraph"/>
        <w:bidi w:val="0"/>
        <w:rPr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=6.5429</m:t>
          </m:r>
        </m:oMath>
      </m:oMathPara>
    </w:p>
    <w:p w14:paraId="159506E1" w14:textId="7CCC9F2E" w:rsidR="00EA2308" w:rsidRDefault="00E0313B" w:rsidP="00E0313B">
      <w:pPr>
        <w:pStyle w:val="NewParagraph"/>
        <w:bidi w:val="0"/>
        <w:rPr>
          <w:rtl/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∞</m:t>
              </m:r>
            </m:sup>
          </m:sSup>
          <m:r>
            <w:rPr>
              <w:rFonts w:ascii="Cambria Math" w:hAnsi="Cambria Math"/>
              <w:lang w:bidi="fa-IR"/>
            </w:rPr>
            <m:t xml:space="preserve">=2.7251 </m:t>
          </m:r>
        </m:oMath>
      </m:oMathPara>
    </w:p>
    <w:p w14:paraId="5692A4CB" w14:textId="1B70832B" w:rsidR="000B0738" w:rsidRDefault="000B0738" w:rsidP="00B93B7C">
      <w:pPr>
        <w:pStyle w:val="Heading3"/>
        <w:rPr>
          <w:rtl/>
          <w:lang w:bidi="fa-IR"/>
        </w:rPr>
      </w:pPr>
      <w:bookmarkStart w:id="35" w:name="_Toc222493041"/>
      <w:r>
        <w:rPr>
          <w:rFonts w:hint="cs"/>
          <w:rtl/>
          <w:lang w:bidi="fa-IR"/>
        </w:rPr>
        <w:t>تخمین‌گر کامل (</w:t>
      </w:r>
      <w:r>
        <w:rPr>
          <w:lang w:bidi="fa-IR"/>
        </w:rPr>
        <w:t>full-order</w:t>
      </w:r>
      <w:r>
        <w:rPr>
          <w:rFonts w:hint="cs"/>
          <w:rtl/>
          <w:lang w:bidi="fa-IR"/>
        </w:rPr>
        <w:t>) پیش‌فاز استاتیکی:</w:t>
      </w:r>
      <w:bookmarkEnd w:id="35"/>
    </w:p>
    <w:p w14:paraId="2498F9D6" w14:textId="636D938D" w:rsidR="000B0738" w:rsidRDefault="000B0738" w:rsidP="004D06F9">
      <w:pPr>
        <w:pStyle w:val="NewParagraph"/>
        <w:rPr>
          <w:rtl/>
          <w:lang w:bidi="fa-IR"/>
        </w:rPr>
      </w:pPr>
      <w:r w:rsidRPr="000B0738">
        <w:rPr>
          <w:rtl/>
          <w:lang w:bidi="fa-IR"/>
        </w:rPr>
        <w:drawing>
          <wp:inline distT="0" distB="0" distL="0" distR="0" wp14:anchorId="7DC26D4C" wp14:editId="469B6266">
            <wp:extent cx="5579745" cy="2601556"/>
            <wp:effectExtent l="0" t="0" r="1905" b="8890"/>
            <wp:docPr id="66388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4668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81F0" w14:textId="77777777" w:rsidR="00E0313B" w:rsidRDefault="00E0313B" w:rsidP="00E0313B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میزان خطای نرم دو و بی‌نهایت محاسبه شده آن، مطابق زیر است:</w:t>
      </w:r>
    </w:p>
    <w:p w14:paraId="6C08C806" w14:textId="6453E54C" w:rsidR="00E0313B" w:rsidRPr="00E0313B" w:rsidRDefault="00E0313B" w:rsidP="00E0313B">
      <w:pPr>
        <w:pStyle w:val="NewParagraph"/>
        <w:bidi w:val="0"/>
        <w:rPr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=6.5</m:t>
          </m:r>
          <m:r>
            <w:rPr>
              <w:rFonts w:ascii="Cambria Math" w:hAnsi="Cambria Math"/>
              <w:lang w:bidi="fa-IR"/>
            </w:rPr>
            <m:t>521</m:t>
          </m:r>
        </m:oMath>
      </m:oMathPara>
    </w:p>
    <w:p w14:paraId="27EE877E" w14:textId="5B034D12" w:rsidR="00E0313B" w:rsidRDefault="00E0313B" w:rsidP="00E0313B">
      <w:pPr>
        <w:pStyle w:val="NewParagraph"/>
        <w:bidi w:val="0"/>
        <w:rPr>
          <w:rtl/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∞</m:t>
              </m:r>
            </m:sup>
          </m:sSup>
          <m:r>
            <w:rPr>
              <w:rFonts w:ascii="Cambria Math" w:hAnsi="Cambria Math"/>
              <w:lang w:bidi="fa-IR"/>
            </w:rPr>
            <m:t>=2.</m:t>
          </m:r>
          <m:r>
            <w:rPr>
              <w:rFonts w:ascii="Cambria Math" w:hAnsi="Cambria Math"/>
              <w:lang w:bidi="fa-IR"/>
            </w:rPr>
            <m:t>7235</m:t>
          </m:r>
          <m:r>
            <w:rPr>
              <w:rFonts w:ascii="Cambria Math" w:hAnsi="Cambria Math"/>
              <w:lang w:bidi="fa-IR"/>
            </w:rPr>
            <m:t xml:space="preserve"> </m:t>
          </m:r>
        </m:oMath>
      </m:oMathPara>
    </w:p>
    <w:p w14:paraId="183006D7" w14:textId="77777777" w:rsidR="000B0738" w:rsidRDefault="000B0738" w:rsidP="004D06F9">
      <w:pPr>
        <w:pStyle w:val="NewParagraph"/>
        <w:rPr>
          <w:rtl/>
          <w:lang w:bidi="fa-IR"/>
        </w:rPr>
      </w:pPr>
    </w:p>
    <w:p w14:paraId="109904E4" w14:textId="2434B453" w:rsidR="000B0738" w:rsidRDefault="000B0738" w:rsidP="00B93B7C">
      <w:pPr>
        <w:pStyle w:val="Heading3"/>
        <w:rPr>
          <w:rtl/>
          <w:lang w:bidi="fa-IR"/>
        </w:rPr>
      </w:pPr>
      <w:bookmarkStart w:id="36" w:name="_Toc222493042"/>
      <w:r>
        <w:rPr>
          <w:rFonts w:hint="cs"/>
          <w:rtl/>
          <w:lang w:bidi="fa-IR"/>
        </w:rPr>
        <w:t>تخمین‌گر کاهش‌یافته انتگرالی:</w:t>
      </w:r>
      <w:bookmarkEnd w:id="36"/>
      <w:r>
        <w:rPr>
          <w:rFonts w:hint="cs"/>
          <w:rtl/>
          <w:lang w:bidi="fa-IR"/>
        </w:rPr>
        <w:t xml:space="preserve"> </w:t>
      </w:r>
    </w:p>
    <w:p w14:paraId="53E5B8D2" w14:textId="27A8FE9A" w:rsidR="000B0738" w:rsidRDefault="000B0738" w:rsidP="004D06F9">
      <w:pPr>
        <w:pStyle w:val="NewParagraph"/>
        <w:rPr>
          <w:rtl/>
          <w:lang w:bidi="fa-IR"/>
        </w:rPr>
      </w:pPr>
      <w:r w:rsidRPr="000B0738">
        <w:rPr>
          <w:rtl/>
          <w:lang w:bidi="fa-IR"/>
        </w:rPr>
        <w:drawing>
          <wp:inline distT="0" distB="0" distL="0" distR="0" wp14:anchorId="193C3330" wp14:editId="2D1924F5">
            <wp:extent cx="5579745" cy="2601556"/>
            <wp:effectExtent l="0" t="0" r="1905" b="8890"/>
            <wp:docPr id="2314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7235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A1FE" w14:textId="77777777" w:rsidR="00E0313B" w:rsidRDefault="00E0313B" w:rsidP="00E0313B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میزان خطای نرم دو و بی‌نهایت محاسبه شده آن، مطابق زیر است:</w:t>
      </w:r>
    </w:p>
    <w:p w14:paraId="692B9BB6" w14:textId="48A74B78" w:rsidR="00E0313B" w:rsidRPr="00E0313B" w:rsidRDefault="00E0313B" w:rsidP="00E0313B">
      <w:pPr>
        <w:pStyle w:val="NewParagraph"/>
        <w:bidi w:val="0"/>
        <w:rPr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31.5884</m:t>
          </m:r>
        </m:oMath>
      </m:oMathPara>
    </w:p>
    <w:p w14:paraId="49017A7F" w14:textId="41321B49" w:rsidR="00E0313B" w:rsidRDefault="00E0313B" w:rsidP="00E0313B">
      <w:pPr>
        <w:pStyle w:val="NewParagraph"/>
        <w:bidi w:val="0"/>
        <w:rPr>
          <w:rtl/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∞</m:t>
              </m:r>
            </m:sup>
          </m:sSup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9.5430</m:t>
          </m:r>
          <m:r>
            <w:rPr>
              <w:rFonts w:ascii="Cambria Math" w:hAnsi="Cambria Math"/>
              <w:lang w:bidi="fa-IR"/>
            </w:rPr>
            <m:t xml:space="preserve"> </m:t>
          </m:r>
        </m:oMath>
      </m:oMathPara>
    </w:p>
    <w:p w14:paraId="4D6AB2B9" w14:textId="77777777" w:rsidR="000B0738" w:rsidRDefault="000B0738" w:rsidP="004D06F9">
      <w:pPr>
        <w:pStyle w:val="NewParagraph"/>
        <w:rPr>
          <w:rtl/>
          <w:lang w:bidi="fa-IR"/>
        </w:rPr>
      </w:pPr>
    </w:p>
    <w:p w14:paraId="59DF31C4" w14:textId="47C3B380" w:rsidR="000B0738" w:rsidRDefault="000B0738" w:rsidP="00B93B7C">
      <w:pPr>
        <w:pStyle w:val="Heading3"/>
        <w:rPr>
          <w:rtl/>
          <w:lang w:bidi="fa-IR"/>
        </w:rPr>
      </w:pPr>
      <w:bookmarkStart w:id="37" w:name="_Toc222493043"/>
      <w:r>
        <w:rPr>
          <w:rFonts w:hint="cs"/>
          <w:rtl/>
          <w:lang w:bidi="fa-IR"/>
        </w:rPr>
        <w:t>تخمین‌گر کاهش یافته پیش‌فاز استاتیکی:</w:t>
      </w:r>
      <w:bookmarkEnd w:id="37"/>
    </w:p>
    <w:p w14:paraId="199E388E" w14:textId="5C6F5C5C" w:rsidR="000B0738" w:rsidRDefault="000B0738" w:rsidP="004D06F9">
      <w:pPr>
        <w:pStyle w:val="NewParagraph"/>
        <w:rPr>
          <w:lang w:bidi="fa-IR"/>
        </w:rPr>
      </w:pPr>
      <w:r w:rsidRPr="000B0738">
        <w:rPr>
          <w:rtl/>
          <w:lang w:bidi="fa-IR"/>
        </w:rPr>
        <w:drawing>
          <wp:inline distT="0" distB="0" distL="0" distR="0" wp14:anchorId="3737145B" wp14:editId="577E8DF7">
            <wp:extent cx="5579745" cy="2601556"/>
            <wp:effectExtent l="0" t="0" r="1905" b="8890"/>
            <wp:docPr id="15128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9752" name="Pictur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D20D" w14:textId="77777777" w:rsidR="00E0313B" w:rsidRDefault="00E0313B" w:rsidP="00E0313B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میزان خطای نرم دو و بی‌نهایت محاسبه شده آن، مطابق زیر است:</w:t>
      </w:r>
    </w:p>
    <w:p w14:paraId="56B1034E" w14:textId="4A0B8E4B" w:rsidR="00E0313B" w:rsidRPr="00E0313B" w:rsidRDefault="00E0313B" w:rsidP="00E0313B">
      <w:pPr>
        <w:pStyle w:val="NewParagraph"/>
        <w:bidi w:val="0"/>
        <w:rPr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31.6031</m:t>
          </m:r>
        </m:oMath>
      </m:oMathPara>
    </w:p>
    <w:p w14:paraId="5FD8A538" w14:textId="051ED79B" w:rsidR="00E0313B" w:rsidRDefault="00E0313B" w:rsidP="00E0313B">
      <w:pPr>
        <w:pStyle w:val="NewParagraph"/>
        <w:bidi w:val="0"/>
        <w:rPr>
          <w:rtl/>
          <w:lang w:bidi="fa-I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∞</m:t>
              </m:r>
            </m:sup>
          </m:sSup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9.5430</m:t>
          </m:r>
          <m:r>
            <w:rPr>
              <w:rFonts w:ascii="Cambria Math" w:hAnsi="Cambria Math"/>
              <w:lang w:bidi="fa-IR"/>
            </w:rPr>
            <m:t xml:space="preserve"> </m:t>
          </m:r>
        </m:oMath>
      </m:oMathPara>
    </w:p>
    <w:p w14:paraId="17D3DF86" w14:textId="77777777" w:rsidR="00E0313B" w:rsidRPr="008101AE" w:rsidRDefault="00E0313B" w:rsidP="004D06F9">
      <w:pPr>
        <w:pStyle w:val="NewParagraph"/>
        <w:rPr>
          <w:rtl/>
          <w:lang w:bidi="fa-IR"/>
        </w:rPr>
      </w:pPr>
    </w:p>
    <w:p w14:paraId="7C0AB1CC" w14:textId="4FB75A87" w:rsidR="004D06F9" w:rsidRDefault="004D06F9" w:rsidP="004D06F9">
      <w:pPr>
        <w:pStyle w:val="Heading2"/>
        <w:rPr>
          <w:rtl/>
          <w:lang w:bidi="fa-IR"/>
        </w:rPr>
      </w:pPr>
      <w:bookmarkStart w:id="38" w:name="_Toc222493044"/>
      <w:r w:rsidRPr="008101AE">
        <w:rPr>
          <w:rFonts w:hint="cs"/>
          <w:rtl/>
          <w:lang w:bidi="fa-IR"/>
        </w:rPr>
        <w:t xml:space="preserve">بررسی </w:t>
      </w:r>
      <w:r w:rsidR="0089053C" w:rsidRPr="008101AE">
        <w:rPr>
          <w:rFonts w:hint="cs"/>
          <w:rtl/>
          <w:lang w:bidi="fa-IR"/>
        </w:rPr>
        <w:t xml:space="preserve">مقاومت یا </w:t>
      </w:r>
      <w:r w:rsidR="0089053C" w:rsidRPr="008101AE">
        <w:rPr>
          <w:lang w:bidi="fa-IR"/>
        </w:rPr>
        <w:t>robustness</w:t>
      </w:r>
      <w:r w:rsidR="0089053C" w:rsidRPr="008101AE">
        <w:rPr>
          <w:rFonts w:hint="cs"/>
          <w:rtl/>
          <w:lang w:bidi="fa-IR"/>
        </w:rPr>
        <w:t xml:space="preserve"> سیستم کنترلی</w:t>
      </w:r>
      <w:bookmarkEnd w:id="38"/>
    </w:p>
    <w:p w14:paraId="527267ED" w14:textId="55594348" w:rsidR="008A686D" w:rsidRPr="00EA2308" w:rsidRDefault="00386583" w:rsidP="00EA2308">
      <w:pPr>
        <w:pStyle w:val="NewParagraph"/>
        <w:rPr>
          <w:rFonts w:cs="Calibri"/>
          <w:rtl/>
          <w:lang w:bidi="fa-IR"/>
        </w:rPr>
      </w:pPr>
      <w:r>
        <w:rPr>
          <w:rFonts w:hint="cs"/>
          <w:rtl/>
          <w:lang w:bidi="fa-IR"/>
        </w:rPr>
        <w:t>در این بخش، مقاومت سیستم نسبت به نویز ورودی به سیستم را بررسی می‌کنیم</w:t>
      </w:r>
      <w:r w:rsidR="008A686D">
        <w:rPr>
          <w:rFonts w:hint="cs"/>
          <w:rtl/>
          <w:lang w:bidi="fa-IR"/>
        </w:rPr>
        <w:t xml:space="preserve">. در این حالت فرض می‌شود نویزی سینوسی </w:t>
      </w:r>
      <w:r w:rsidR="008A686D">
        <w:rPr>
          <w:rFonts w:hint="cs"/>
          <w:rtl/>
          <w:lang w:bidi="fa-IR"/>
        </w:rPr>
        <w:t>با دامنه‌ی 0.01 و فرکانس 20 رادیان بر ثانیه به سیستم ما وارد می‌شود.</w:t>
      </w:r>
      <w:r w:rsidR="008A686D">
        <w:rPr>
          <w:rFonts w:hint="cs"/>
          <w:rtl/>
          <w:lang w:bidi="fa-IR"/>
        </w:rPr>
        <w:t xml:space="preserve"> در این بخش، موقعیت اولیه ارابه در 0 و موقعیت نهایی آن در 1 تنظیم شده است.</w:t>
      </w:r>
    </w:p>
    <w:p w14:paraId="414DA6D2" w14:textId="033B93E3" w:rsidR="002C5FB6" w:rsidRDefault="002C5FB6" w:rsidP="00B93B7C">
      <w:pPr>
        <w:pStyle w:val="Heading3"/>
        <w:rPr>
          <w:rtl/>
          <w:lang w:bidi="fa-IR"/>
        </w:rPr>
      </w:pPr>
      <w:bookmarkStart w:id="39" w:name="_Toc222493045"/>
      <w:r>
        <w:rPr>
          <w:rFonts w:hint="cs"/>
          <w:rtl/>
          <w:lang w:bidi="fa-IR"/>
        </w:rPr>
        <w:t>کنترلر انتگرالی:</w:t>
      </w:r>
      <w:bookmarkEnd w:id="39"/>
    </w:p>
    <w:p w14:paraId="1BF45CFD" w14:textId="1AF12FCC" w:rsidR="002C5FB6" w:rsidRDefault="00EA2308" w:rsidP="002C5FB6">
      <w:pPr>
        <w:pStyle w:val="NewParagraph"/>
        <w:rPr>
          <w:rtl/>
          <w:lang w:bidi="fa-IR"/>
        </w:rPr>
      </w:pPr>
      <w:r w:rsidRPr="00EA2308">
        <w:rPr>
          <w:rtl/>
          <w:lang w:bidi="fa-IR"/>
        </w:rPr>
        <w:drawing>
          <wp:inline distT="0" distB="0" distL="0" distR="0" wp14:anchorId="31C366BF" wp14:editId="5637AED8">
            <wp:extent cx="5579689" cy="3636645"/>
            <wp:effectExtent l="0" t="0" r="2540" b="1905"/>
            <wp:docPr id="82096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69981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689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AAA4" w14:textId="77777777" w:rsidR="002C5FB6" w:rsidRDefault="002C5FB6" w:rsidP="002C5FB6">
      <w:pPr>
        <w:pStyle w:val="NewParagraph"/>
        <w:rPr>
          <w:rtl/>
          <w:lang w:bidi="fa-IR"/>
        </w:rPr>
      </w:pPr>
    </w:p>
    <w:p w14:paraId="7EC5CA6F" w14:textId="5A9AA55E" w:rsidR="002C5FB6" w:rsidRDefault="002C5FB6" w:rsidP="00B93B7C">
      <w:pPr>
        <w:pStyle w:val="Heading3"/>
        <w:rPr>
          <w:rtl/>
          <w:lang w:bidi="fa-IR"/>
        </w:rPr>
      </w:pPr>
      <w:bookmarkStart w:id="40" w:name="_Toc222493046"/>
      <w:r>
        <w:rPr>
          <w:rFonts w:hint="cs"/>
          <w:rtl/>
          <w:lang w:bidi="fa-IR"/>
        </w:rPr>
        <w:lastRenderedPageBreak/>
        <w:t>کنترلر پیش‌فاز استاتیکی:</w:t>
      </w:r>
      <w:bookmarkEnd w:id="40"/>
    </w:p>
    <w:p w14:paraId="576E9E02" w14:textId="21AEC792" w:rsidR="008A686D" w:rsidRDefault="00EA2308" w:rsidP="00386583">
      <w:pPr>
        <w:pStyle w:val="NewParagraph"/>
        <w:rPr>
          <w:lang w:bidi="fa-IR"/>
        </w:rPr>
      </w:pPr>
      <w:r w:rsidRPr="00EA2308">
        <w:rPr>
          <w:rtl/>
          <w:lang w:bidi="fa-IR"/>
        </w:rPr>
        <w:drawing>
          <wp:inline distT="0" distB="0" distL="0" distR="0" wp14:anchorId="492AF6F8" wp14:editId="7675969C">
            <wp:extent cx="5579689" cy="3636645"/>
            <wp:effectExtent l="0" t="0" r="2540" b="1905"/>
            <wp:docPr id="49961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17976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689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B3FF" w14:textId="6C496028" w:rsidR="00B93B7C" w:rsidRPr="00386583" w:rsidRDefault="00B93B7C" w:rsidP="00386583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مشاهده می‌شود که عملکرد کنترلر پیش‌فاز استاتیکی نسبت به کنترلر انتگرالی روان‌تر(</w:t>
      </w:r>
      <w:r>
        <w:rPr>
          <w:lang w:bidi="fa-IR"/>
        </w:rPr>
        <w:t>smooth</w:t>
      </w:r>
      <w:r>
        <w:rPr>
          <w:rFonts w:hint="cs"/>
          <w:rtl/>
          <w:lang w:bidi="fa-IR"/>
        </w:rPr>
        <w:t>) است.</w:t>
      </w:r>
    </w:p>
    <w:p w14:paraId="764ABEC7" w14:textId="12BE7560" w:rsidR="00632CC6" w:rsidRPr="008101AE" w:rsidRDefault="00632CC6" w:rsidP="00632CC6">
      <w:pPr>
        <w:pStyle w:val="NewParagraph"/>
        <w:bidi w:val="0"/>
        <w:ind w:firstLine="0"/>
      </w:pPr>
      <w:r w:rsidRPr="008101AE">
        <w:t xml:space="preserve"> </w:t>
      </w:r>
    </w:p>
    <w:p w14:paraId="5D144B0D" w14:textId="5BC1A2E0" w:rsidR="008E4A7B" w:rsidRDefault="00632CC6" w:rsidP="003B3AA3">
      <w:pPr>
        <w:pStyle w:val="NewParagraph"/>
        <w:ind w:firstLine="0"/>
        <w:rPr>
          <w:rtl/>
        </w:rPr>
      </w:pPr>
      <w:r w:rsidRPr="008101AE">
        <w:t xml:space="preserve"> </w:t>
      </w:r>
    </w:p>
    <w:p w14:paraId="4E380B2D" w14:textId="57118D72" w:rsidR="003B3AA3" w:rsidRDefault="003B3AA3" w:rsidP="003B3AA3">
      <w:pPr>
        <w:pStyle w:val="NewParagraph"/>
        <w:ind w:firstLine="0"/>
        <w:rPr>
          <w:rtl/>
        </w:rPr>
      </w:pPr>
      <w:r>
        <w:rPr>
          <w:rtl/>
        </w:rPr>
        <w:br w:type="page"/>
      </w:r>
    </w:p>
    <w:p w14:paraId="0536E5FF" w14:textId="3494933C" w:rsidR="003B3AA3" w:rsidRPr="008101AE" w:rsidRDefault="003B3AA3" w:rsidP="003B3AA3">
      <w:pPr>
        <w:pStyle w:val="Heading2"/>
      </w:pPr>
      <w:bookmarkStart w:id="41" w:name="_Toc222493047"/>
      <w:r>
        <w:rPr>
          <w:rFonts w:hint="cs"/>
          <w:rtl/>
        </w:rPr>
        <w:lastRenderedPageBreak/>
        <w:t>نمای کلی بلوک‌های سیمولینک در متلب:</w:t>
      </w:r>
      <w:bookmarkEnd w:id="41"/>
      <w:r>
        <w:rPr>
          <w:rFonts w:hint="cs"/>
          <w:rtl/>
        </w:rPr>
        <w:t xml:space="preserve"> </w:t>
      </w:r>
    </w:p>
    <w:p w14:paraId="4485A624" w14:textId="6282028D" w:rsidR="003B3AA3" w:rsidRDefault="003B3AA3" w:rsidP="00172918">
      <w:pPr>
        <w:pStyle w:val="ListParagraph1"/>
        <w:numPr>
          <w:ilvl w:val="0"/>
          <w:numId w:val="0"/>
        </w:numPr>
        <w:ind w:left="720" w:hanging="36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سیستم کنترلی در فاز اولیه، کنترلر </w:t>
      </w:r>
      <w:r>
        <w:rPr>
          <w:lang w:bidi="fa-IR"/>
        </w:rPr>
        <w:t>PID</w:t>
      </w:r>
      <w:r>
        <w:rPr>
          <w:rFonts w:hint="cs"/>
          <w:rtl/>
          <w:lang w:bidi="fa-IR"/>
        </w:rPr>
        <w:t>:</w:t>
      </w:r>
    </w:p>
    <w:p w14:paraId="412AB3FB" w14:textId="1B08C726" w:rsidR="00EA36DC" w:rsidRPr="008101AE" w:rsidRDefault="000A5CBD" w:rsidP="003B3AA3">
      <w:pPr>
        <w:pStyle w:val="ListParagraph1"/>
        <w:numPr>
          <w:ilvl w:val="0"/>
          <w:numId w:val="0"/>
        </w:numPr>
        <w:ind w:left="720" w:hanging="360"/>
        <w:rPr>
          <w:sz w:val="14"/>
          <w:szCs w:val="16"/>
          <w:lang w:bidi="fa-IR"/>
        </w:rPr>
      </w:pPr>
      <w:r w:rsidRPr="008101AE">
        <w:rPr>
          <w:rtl/>
          <w:lang w:bidi="fa-IR"/>
        </w:rPr>
        <w:drawing>
          <wp:anchor distT="0" distB="0" distL="114300" distR="114300" simplePos="0" relativeHeight="251665408" behindDoc="1" locked="0" layoutInCell="1" allowOverlap="1" wp14:anchorId="411B21F1" wp14:editId="412D4CA8">
            <wp:simplePos x="0" y="0"/>
            <wp:positionH relativeFrom="page">
              <wp:align>center</wp:align>
            </wp:positionH>
            <wp:positionV relativeFrom="paragraph">
              <wp:posOffset>213372</wp:posOffset>
            </wp:positionV>
            <wp:extent cx="6297295" cy="3144520"/>
            <wp:effectExtent l="0" t="0" r="8255" b="0"/>
            <wp:wrapTight wrapText="bothSides">
              <wp:wrapPolygon edited="0">
                <wp:start x="0" y="0"/>
                <wp:lineTo x="0" y="21460"/>
                <wp:lineTo x="21563" y="21460"/>
                <wp:lineTo x="21563" y="0"/>
                <wp:lineTo x="0" y="0"/>
              </wp:wrapPolygon>
            </wp:wrapTight>
            <wp:docPr id="3020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02536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F0DAB" w14:textId="3ACC2B18" w:rsidR="00B674B9" w:rsidRDefault="00B674B9" w:rsidP="003B3AA3">
      <w:pPr>
        <w:pStyle w:val="ListParagraph1"/>
        <w:numPr>
          <w:ilvl w:val="0"/>
          <w:numId w:val="0"/>
        </w:numPr>
        <w:bidi w:val="0"/>
        <w:ind w:left="720" w:hanging="360"/>
        <w:rPr>
          <w:sz w:val="14"/>
          <w:szCs w:val="16"/>
          <w:rtl/>
          <w:lang w:bidi="fa-IR"/>
        </w:rPr>
      </w:pPr>
    </w:p>
    <w:p w14:paraId="204C6C38" w14:textId="59CD211D" w:rsidR="003B3AA3" w:rsidRDefault="003B3AA3" w:rsidP="003B3AA3">
      <w:pPr>
        <w:rPr>
          <w:rtl/>
          <w:lang w:bidi="fa-IR"/>
        </w:rPr>
      </w:pPr>
      <w:r>
        <w:rPr>
          <w:rFonts w:hint="cs"/>
          <w:rtl/>
          <w:lang w:bidi="fa-IR"/>
        </w:rPr>
        <w:t>سیستم کنترلی در فاز دوم پروژه. در این مرحله کنترلر فضای حالت انتگرالی و پیش‌فاز و رویت‌گرهای کامل و کاهش یافته اضافه شده‌اند:</w:t>
      </w:r>
    </w:p>
    <w:p w14:paraId="1038DE37" w14:textId="513781A5" w:rsidR="00B674B9" w:rsidRPr="008101AE" w:rsidRDefault="003B3AA3" w:rsidP="00B674B9">
      <w:pPr>
        <w:pStyle w:val="ListParagraph1"/>
        <w:numPr>
          <w:ilvl w:val="0"/>
          <w:numId w:val="0"/>
        </w:numPr>
        <w:bidi w:val="0"/>
        <w:ind w:left="720" w:hanging="360"/>
        <w:jc w:val="center"/>
        <w:rPr>
          <w:sz w:val="14"/>
          <w:szCs w:val="16"/>
          <w:lang w:bidi="fa-IR"/>
        </w:rPr>
      </w:pPr>
      <w:r w:rsidRPr="003B3AA3">
        <w:rPr>
          <w:sz w:val="14"/>
          <w:szCs w:val="16"/>
          <w:lang w:bidi="fa-IR"/>
        </w:rPr>
        <w:drawing>
          <wp:inline distT="0" distB="0" distL="0" distR="0" wp14:anchorId="59756FA8" wp14:editId="28C7EC0F">
            <wp:extent cx="5277485" cy="2423160"/>
            <wp:effectExtent l="0" t="0" r="0" b="0"/>
            <wp:docPr id="5314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58287" name=""/>
                    <pic:cNvPicPr/>
                  </pic:nvPicPr>
                  <pic:blipFill rotWithShape="1">
                    <a:blip r:embed="rId40"/>
                    <a:srcRect l="3005" t="14140" r="2413" b="4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F24FE" w14:textId="19BFD971" w:rsidR="00EA36DC" w:rsidRPr="008101AE" w:rsidRDefault="00EA36DC" w:rsidP="00EA36DC">
      <w:pPr>
        <w:pStyle w:val="HeadingRef"/>
        <w:rPr>
          <w:rtl/>
        </w:rPr>
      </w:pPr>
    </w:p>
    <w:p w14:paraId="4822A9CC" w14:textId="705AE349" w:rsidR="00120B9B" w:rsidRPr="008101AE" w:rsidRDefault="00177FDA" w:rsidP="00415DE0">
      <w:pPr>
        <w:pStyle w:val="HeadingRef"/>
        <w:rPr>
          <w:rtl/>
        </w:rPr>
      </w:pPr>
      <w:bookmarkStart w:id="42" w:name="_Toc222493048"/>
      <w:r w:rsidRPr="008101AE">
        <w:rPr>
          <w:rFonts w:hint="cs"/>
          <w:rtl/>
        </w:rPr>
        <w:lastRenderedPageBreak/>
        <w:t>فهرست مراجع</w:t>
      </w:r>
      <w:bookmarkEnd w:id="42"/>
      <w:r w:rsidR="00973F81" w:rsidRPr="008101AE">
        <w:rPr>
          <w:rFonts w:hint="cs"/>
          <w:rtl/>
        </w:rPr>
        <w:t xml:space="preserve"> </w:t>
      </w:r>
    </w:p>
    <w:p w14:paraId="689A811C" w14:textId="1C0E0F22" w:rsidR="00415DE0" w:rsidRPr="008101AE" w:rsidRDefault="00415DE0" w:rsidP="00415DE0">
      <w:pPr>
        <w:bidi w:val="0"/>
        <w:rPr>
          <w:rtl/>
          <w:lang w:bidi="fa-IR"/>
        </w:rPr>
        <w:sectPr w:rsidR="00415DE0" w:rsidRPr="008101AE" w:rsidSect="00EA0FA4">
          <w:footerReference w:type="default" r:id="rId41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pgNumType w:start="1"/>
          <w:cols w:space="720"/>
          <w:bidi/>
          <w:rtlGutter/>
          <w:docGrid w:linePitch="360"/>
        </w:sectPr>
      </w:pPr>
      <w:r w:rsidRPr="008101AE">
        <w:rPr>
          <w:i/>
          <w:iCs/>
          <w:lang w:bidi="fa-IR"/>
        </w:rPr>
        <w:t>Pati, Jnyana Ranjan. “Modeling, identification and control of cart-pole system.” (2014).</w:t>
      </w:r>
    </w:p>
    <w:p w14:paraId="27EA7F89" w14:textId="77777777" w:rsidR="00F055DD" w:rsidRPr="008101AE" w:rsidRDefault="00F055DD" w:rsidP="00440005">
      <w:pPr>
        <w:rPr>
          <w:lang w:bidi="fa-IR"/>
        </w:rPr>
        <w:sectPr w:rsidR="00F055DD" w:rsidRPr="008101AE" w:rsidSect="008A502C">
          <w:footnotePr>
            <w:numRestart w:val="eachPage"/>
          </w:footnotePr>
          <w:endnotePr>
            <w:numFmt w:val="decimal"/>
          </w:endnotePr>
          <w:type w:val="continuous"/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6A2B7000" w14:textId="77777777" w:rsidR="00343FC8" w:rsidRPr="008101AE" w:rsidRDefault="00343FC8" w:rsidP="00834D66">
      <w:pPr>
        <w:pStyle w:val="Heading6"/>
        <w:rPr>
          <w:rtl/>
          <w:lang w:bidi="fa-IR"/>
        </w:rPr>
      </w:pPr>
      <w:r w:rsidRPr="008101AE">
        <w:lastRenderedPageBreak/>
        <w:t>Abstract</w:t>
      </w:r>
    </w:p>
    <w:p w14:paraId="1F74A9E9" w14:textId="325CB3AE" w:rsidR="002307AD" w:rsidRPr="008101AE" w:rsidRDefault="002307AD" w:rsidP="00C25320">
      <w:pPr>
        <w:pStyle w:val="NewParagraph"/>
        <w:bidi w:val="0"/>
        <w:rPr>
          <w:lang w:bidi="fa-IR"/>
        </w:rPr>
      </w:pPr>
      <w:r w:rsidRPr="008101AE">
        <w:t xml:space="preserve">In this </w:t>
      </w:r>
      <w:r w:rsidR="00C25320" w:rsidRPr="008101AE">
        <w:t>report</w:t>
      </w:r>
      <w:r w:rsidR="005402FF" w:rsidRPr="008101AE">
        <w:t>,</w:t>
      </w:r>
      <w:r w:rsidRPr="008101AE">
        <w:t xml:space="preserve"> </w:t>
      </w:r>
      <w:r w:rsidR="00C12904" w:rsidRPr="008101AE">
        <w:t>our goal is to model cart-pole system</w:t>
      </w:r>
      <w:r w:rsidR="001D4381" w:rsidRPr="008101AE">
        <w:t xml:space="preserve">. This problem is a classic and </w:t>
      </w:r>
      <w:r w:rsidR="00525F89" w:rsidRPr="008101AE">
        <w:t xml:space="preserve">popular problem in which our goal is to </w:t>
      </w:r>
      <w:r w:rsidR="00CD5F4D" w:rsidRPr="008101AE">
        <w:t xml:space="preserve">keep the pole stable on its vertical axis </w:t>
      </w:r>
      <w:r w:rsidR="000459B0" w:rsidRPr="008101AE">
        <w:t>by designing proper controller.</w:t>
      </w:r>
      <w:r w:rsidR="00C12904" w:rsidRPr="008101AE">
        <w:t xml:space="preserve"> </w:t>
      </w:r>
      <w:r w:rsidR="000459B0" w:rsidRPr="008101AE">
        <w:t xml:space="preserve">We’ll start by </w:t>
      </w:r>
      <w:r w:rsidR="00A82023" w:rsidRPr="008101AE">
        <w:t>deriv</w:t>
      </w:r>
      <w:r w:rsidR="000459B0" w:rsidRPr="008101AE">
        <w:t>ing</w:t>
      </w:r>
      <w:r w:rsidR="00A82023" w:rsidRPr="008101AE">
        <w:t xml:space="preserve"> its equations</w:t>
      </w:r>
      <w:r w:rsidR="008509DF" w:rsidRPr="008101AE">
        <w:t xml:space="preserve">, </w:t>
      </w:r>
      <w:r w:rsidR="00E739EB" w:rsidRPr="008101AE">
        <w:t>but these equations are non-linear</w:t>
      </w:r>
      <w:r w:rsidR="006A32D3" w:rsidRPr="008101AE">
        <w:t xml:space="preserve"> and controlling nonlinear systems has not been </w:t>
      </w:r>
      <w:r w:rsidR="00F961B3" w:rsidRPr="008101AE">
        <w:t>studied</w:t>
      </w:r>
      <w:r w:rsidR="006A32D3" w:rsidRPr="008101AE">
        <w:t xml:space="preserve"> as much as linear </w:t>
      </w:r>
      <w:r w:rsidR="00F961B3" w:rsidRPr="008101AE">
        <w:t>systems</w:t>
      </w:r>
      <w:r w:rsidR="00E739EB" w:rsidRPr="008101AE">
        <w:t xml:space="preserve"> therefor </w:t>
      </w:r>
      <w:r w:rsidR="007F41B7" w:rsidRPr="008101AE">
        <w:t xml:space="preserve">we’ll convert them into linear model by using </w:t>
      </w:r>
      <w:r w:rsidR="00E47881" w:rsidRPr="008101AE">
        <w:t xml:space="preserve">different methods like </w:t>
      </w:r>
      <w:r w:rsidR="008C7A31" w:rsidRPr="008101AE">
        <w:t xml:space="preserve">simplifying </w:t>
      </w:r>
      <w:r w:rsidR="00E47881" w:rsidRPr="008101AE">
        <w:t xml:space="preserve">assumption </w:t>
      </w:r>
      <w:r w:rsidR="008C7A31" w:rsidRPr="008101AE">
        <w:t xml:space="preserve">or using </w:t>
      </w:r>
      <w:r w:rsidR="00DD1A71" w:rsidRPr="008101AE">
        <w:t>J</w:t>
      </w:r>
      <w:r w:rsidR="008C7A31" w:rsidRPr="008101AE">
        <w:t xml:space="preserve">acobian </w:t>
      </w:r>
      <w:r w:rsidR="00DD1A71" w:rsidRPr="008101AE">
        <w:t xml:space="preserve">methodology. </w:t>
      </w:r>
      <w:r w:rsidR="007A6582" w:rsidRPr="008101AE">
        <w:t>A</w:t>
      </w:r>
      <w:r w:rsidR="00DD1A71" w:rsidRPr="008101AE">
        <w:t>fter simplifying the model, we will design a proper controller for it</w:t>
      </w:r>
      <w:r w:rsidR="008C078A" w:rsidRPr="008101AE">
        <w:t>. The first controller which will be designed is a PID controller, then in the next step, …</w:t>
      </w:r>
    </w:p>
    <w:p w14:paraId="59A7176D" w14:textId="77777777" w:rsidR="00213560" w:rsidRPr="008101AE" w:rsidRDefault="00B9083B" w:rsidP="00213560">
      <w:pPr>
        <w:pStyle w:val="TitlePage"/>
        <w:bidi w:val="0"/>
        <w:rPr>
          <w:rtl/>
        </w:rPr>
      </w:pPr>
      <w:r w:rsidRPr="008101AE">
        <w:br w:type="page"/>
      </w:r>
    </w:p>
    <w:p w14:paraId="7A3A8AE2" w14:textId="77777777" w:rsidR="00D23479" w:rsidRPr="008101AE" w:rsidRDefault="00C25320" w:rsidP="00D23479">
      <w:pPr>
        <w:pStyle w:val="TitlePage"/>
        <w:bidi w:val="0"/>
        <w:rPr>
          <w:rtl/>
        </w:rPr>
      </w:pPr>
      <w:r w:rsidRPr="008101AE">
        <w:rPr>
          <w:rtl/>
        </w:rPr>
        <w:lastRenderedPageBreak/>
        <w:drawing>
          <wp:inline distT="0" distB="0" distL="0" distR="0" wp14:anchorId="4BFE77D2" wp14:editId="7C478D80">
            <wp:extent cx="2152650" cy="2124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T_Logo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B96" w14:textId="77777777" w:rsidR="00A84A9F" w:rsidRPr="008101AE" w:rsidRDefault="00A84A9F" w:rsidP="00C25320">
      <w:pPr>
        <w:pStyle w:val="TitlePage"/>
        <w:bidi w:val="0"/>
      </w:pPr>
      <w:r w:rsidRPr="008101AE">
        <w:t xml:space="preserve">University of </w:t>
      </w:r>
      <w:r w:rsidR="00C25320" w:rsidRPr="008101AE">
        <w:t>Tehran</w:t>
      </w:r>
    </w:p>
    <w:p w14:paraId="15366A29" w14:textId="147C5ED5" w:rsidR="00E23E7C" w:rsidRPr="008101AE" w:rsidRDefault="00111DC0" w:rsidP="00C25320">
      <w:pPr>
        <w:pStyle w:val="TitlePage"/>
        <w:bidi w:val="0"/>
      </w:pPr>
      <w:r w:rsidRPr="008101AE">
        <w:t xml:space="preserve">College of </w:t>
      </w:r>
      <w:r w:rsidR="00DF401C" w:rsidRPr="008101AE">
        <w:t>I</w:t>
      </w:r>
      <w:r w:rsidRPr="008101AE">
        <w:t>n</w:t>
      </w:r>
      <w:r w:rsidR="00DF401C" w:rsidRPr="008101AE">
        <w:t>ter</w:t>
      </w:r>
      <w:r w:rsidRPr="008101AE">
        <w:t>di</w:t>
      </w:r>
      <w:r w:rsidR="00DF401C" w:rsidRPr="008101AE">
        <w:t>s</w:t>
      </w:r>
      <w:r w:rsidRPr="008101AE">
        <w:t xml:space="preserve">ciplinary </w:t>
      </w:r>
      <w:r w:rsidR="00DF401C" w:rsidRPr="008101AE">
        <w:t>Science and Technology</w:t>
      </w:r>
    </w:p>
    <w:p w14:paraId="63935101" w14:textId="77777777" w:rsidR="00E23E7C" w:rsidRPr="008101AE" w:rsidRDefault="00E23E7C" w:rsidP="00C25320">
      <w:pPr>
        <w:pStyle w:val="TitlePage"/>
        <w:bidi w:val="0"/>
      </w:pPr>
      <w:r w:rsidRPr="008101AE">
        <w:t xml:space="preserve">Department of </w:t>
      </w:r>
      <w:r w:rsidR="00C25320" w:rsidRPr="008101AE">
        <w:t>Mechatronics Engineering</w:t>
      </w:r>
    </w:p>
    <w:p w14:paraId="2597705A" w14:textId="77777777" w:rsidR="00E23E7C" w:rsidRPr="008101AE" w:rsidRDefault="00E23E7C" w:rsidP="00E23E7C">
      <w:pPr>
        <w:pStyle w:val="TitlePage"/>
        <w:bidi w:val="0"/>
      </w:pPr>
    </w:p>
    <w:p w14:paraId="3DBDF022" w14:textId="77777777" w:rsidR="00E23E7C" w:rsidRPr="008101AE" w:rsidRDefault="00E23E7C" w:rsidP="00E23E7C">
      <w:pPr>
        <w:pStyle w:val="TitlePage"/>
        <w:bidi w:val="0"/>
      </w:pPr>
    </w:p>
    <w:p w14:paraId="3AB20E1C" w14:textId="17A3B014" w:rsidR="008D3FAB" w:rsidRPr="008101AE" w:rsidRDefault="00CA0EE4" w:rsidP="00C25320">
      <w:pPr>
        <w:pStyle w:val="TitlePageNames"/>
        <w:bidi w:val="0"/>
      </w:pPr>
      <w:r w:rsidRPr="008101AE">
        <w:t>Modeling and control of Cart-Pole system</w:t>
      </w:r>
      <w:r w:rsidR="00016E83" w:rsidRPr="008101AE">
        <w:t xml:space="preserve"> using modern control theories</w:t>
      </w:r>
    </w:p>
    <w:p w14:paraId="5BD42621" w14:textId="77777777" w:rsidR="008D3FAB" w:rsidRPr="008101AE" w:rsidRDefault="008D3FAB" w:rsidP="00D23479">
      <w:pPr>
        <w:pStyle w:val="TitlePage"/>
        <w:bidi w:val="0"/>
      </w:pPr>
    </w:p>
    <w:p w14:paraId="74C7B7A5" w14:textId="77777777" w:rsidR="008D3FAB" w:rsidRPr="008101AE" w:rsidRDefault="008D3FAB" w:rsidP="00E23E7C">
      <w:pPr>
        <w:pStyle w:val="TitlePage"/>
        <w:bidi w:val="0"/>
      </w:pPr>
    </w:p>
    <w:p w14:paraId="2CDD3838" w14:textId="77777777" w:rsidR="008D3FAB" w:rsidRPr="008101AE" w:rsidRDefault="008D3FAB" w:rsidP="00D23479">
      <w:pPr>
        <w:pStyle w:val="TitlePage"/>
        <w:bidi w:val="0"/>
      </w:pPr>
    </w:p>
    <w:p w14:paraId="3DC278D0" w14:textId="77777777" w:rsidR="008D3FAB" w:rsidRPr="008101AE" w:rsidRDefault="008D3FAB" w:rsidP="00D23479">
      <w:pPr>
        <w:pStyle w:val="TitlePage"/>
        <w:bidi w:val="0"/>
      </w:pPr>
    </w:p>
    <w:p w14:paraId="68A18D71" w14:textId="77777777" w:rsidR="00D23479" w:rsidRPr="008101AE" w:rsidRDefault="00434DC7" w:rsidP="00D23479">
      <w:pPr>
        <w:pStyle w:val="TitlePage"/>
        <w:bidi w:val="0"/>
      </w:pPr>
      <w:r w:rsidRPr="008101AE">
        <w:t>B</w:t>
      </w:r>
      <w:r w:rsidR="008D3FAB" w:rsidRPr="008101AE">
        <w:t>y:</w:t>
      </w:r>
      <w:r w:rsidR="00D23479" w:rsidRPr="008101AE">
        <w:t xml:space="preserve"> </w:t>
      </w:r>
    </w:p>
    <w:p w14:paraId="18BC05A4" w14:textId="4E1D9190" w:rsidR="008D3FAB" w:rsidRPr="008101AE" w:rsidRDefault="00CA0EE4" w:rsidP="00D23479">
      <w:pPr>
        <w:pStyle w:val="TitlePageNames"/>
        <w:bidi w:val="0"/>
      </w:pPr>
      <w:r w:rsidRPr="008101AE">
        <w:t>Reza Nadimi</w:t>
      </w:r>
    </w:p>
    <w:p w14:paraId="6CB08761" w14:textId="4D38A065" w:rsidR="00CA0EE4" w:rsidRPr="008101AE" w:rsidRDefault="00CA0EE4" w:rsidP="00CA0EE4">
      <w:pPr>
        <w:pStyle w:val="TitlePageNames"/>
        <w:bidi w:val="0"/>
      </w:pPr>
      <w:r w:rsidRPr="008101AE">
        <w:t>Soheil Lak-Ghashghaei</w:t>
      </w:r>
    </w:p>
    <w:p w14:paraId="0031130A" w14:textId="77777777" w:rsidR="008D3FAB" w:rsidRPr="008101AE" w:rsidRDefault="008D3FAB" w:rsidP="00D23479">
      <w:pPr>
        <w:pStyle w:val="TitlePage"/>
        <w:bidi w:val="0"/>
      </w:pPr>
    </w:p>
    <w:p w14:paraId="75B40B6B" w14:textId="77777777" w:rsidR="00EF552A" w:rsidRPr="008101AE" w:rsidRDefault="00EF552A" w:rsidP="00D23479">
      <w:pPr>
        <w:pStyle w:val="TitlePage"/>
        <w:bidi w:val="0"/>
      </w:pPr>
    </w:p>
    <w:p w14:paraId="17270F32" w14:textId="77777777" w:rsidR="008D3FAB" w:rsidRPr="008101AE" w:rsidRDefault="00C25320" w:rsidP="00D23479">
      <w:pPr>
        <w:pStyle w:val="TitlePage"/>
        <w:bidi w:val="0"/>
      </w:pPr>
      <w:r w:rsidRPr="008101AE">
        <w:t>Lecturer</w:t>
      </w:r>
      <w:r w:rsidR="008D3FAB" w:rsidRPr="008101AE">
        <w:t>:</w:t>
      </w:r>
    </w:p>
    <w:p w14:paraId="507EB4AC" w14:textId="5C2AB7B8" w:rsidR="008D3FAB" w:rsidRPr="008101AE" w:rsidRDefault="00CA0EE4" w:rsidP="00C25320">
      <w:pPr>
        <w:pStyle w:val="TitlePageNames"/>
        <w:bidi w:val="0"/>
      </w:pPr>
      <w:r w:rsidRPr="008101AE">
        <w:t>Dr. Khalil Alipoor</w:t>
      </w:r>
    </w:p>
    <w:p w14:paraId="27E61D93" w14:textId="77777777" w:rsidR="008D3FAB" w:rsidRPr="008101AE" w:rsidRDefault="008D3FAB" w:rsidP="00D23479">
      <w:pPr>
        <w:pStyle w:val="TitlePage"/>
        <w:bidi w:val="0"/>
      </w:pPr>
    </w:p>
    <w:p w14:paraId="42096A3E" w14:textId="77777777" w:rsidR="008D3FAB" w:rsidRPr="008101AE" w:rsidRDefault="008D3FAB" w:rsidP="00D23479">
      <w:pPr>
        <w:pStyle w:val="TitlePageNames"/>
        <w:bidi w:val="0"/>
      </w:pPr>
    </w:p>
    <w:p w14:paraId="7E3D9E31" w14:textId="77777777" w:rsidR="00420CFF" w:rsidRPr="008101AE" w:rsidRDefault="00420CFF" w:rsidP="00D23479">
      <w:pPr>
        <w:pStyle w:val="TitlePage"/>
        <w:bidi w:val="0"/>
      </w:pPr>
    </w:p>
    <w:p w14:paraId="1CEABD8E" w14:textId="77777777" w:rsidR="00420CFF" w:rsidRPr="008101AE" w:rsidRDefault="00420CFF" w:rsidP="00D23479">
      <w:pPr>
        <w:pStyle w:val="TitlePage"/>
        <w:bidi w:val="0"/>
      </w:pPr>
    </w:p>
    <w:p w14:paraId="7476BEE2" w14:textId="7EF859F3" w:rsidR="00420CFF" w:rsidRPr="006536E5" w:rsidRDefault="00CA0EE4" w:rsidP="00A84A9F">
      <w:pPr>
        <w:pStyle w:val="TitlePage"/>
        <w:bidi w:val="0"/>
      </w:pPr>
      <w:r w:rsidRPr="008101AE">
        <w:t>Fall</w:t>
      </w:r>
      <w:r w:rsidR="00420CFF" w:rsidRPr="008101AE">
        <w:t xml:space="preserve"> </w:t>
      </w:r>
      <w:r w:rsidRPr="008101AE">
        <w:t>2025</w:t>
      </w:r>
    </w:p>
    <w:sectPr w:rsidR="00420CFF" w:rsidRPr="006536E5" w:rsidSect="008A502C">
      <w:footerReference w:type="default" r:id="rId42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5293" w14:textId="77777777" w:rsidR="005B19E2" w:rsidRPr="008101AE" w:rsidRDefault="005B19E2" w:rsidP="00213560">
      <w:pPr>
        <w:bidi w:val="0"/>
        <w:rPr>
          <w:sz w:val="2"/>
          <w:lang w:bidi="fa-IR"/>
        </w:rPr>
      </w:pPr>
    </w:p>
  </w:endnote>
  <w:endnote w:type="continuationSeparator" w:id="0">
    <w:p w14:paraId="602AF805" w14:textId="77777777" w:rsidR="005B19E2" w:rsidRPr="008101AE" w:rsidRDefault="005B19E2" w:rsidP="008A3624">
      <w:pPr>
        <w:bidi w:val="0"/>
        <w:rPr>
          <w:sz w:val="4"/>
          <w:lang w:bidi="fa-IR"/>
        </w:rPr>
      </w:pPr>
    </w:p>
  </w:endnote>
  <w:endnote w:type="continuationNotice" w:id="1">
    <w:p w14:paraId="386A5724" w14:textId="77777777" w:rsidR="005B19E2" w:rsidRPr="008101AE" w:rsidRDefault="005B19E2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-s">
    <w:charset w:val="00"/>
    <w:family w:val="swiss"/>
    <w:pitch w:val="variable"/>
    <w:sig w:usb0="00000003" w:usb1="00000000" w:usb2="00000000" w:usb3="00000000" w:csb0="00000001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8F00B" w14:textId="77777777" w:rsidR="00800910" w:rsidRPr="008101AE" w:rsidRDefault="009D0819" w:rsidP="009422D0">
    <w:pPr>
      <w:pStyle w:val="Footer"/>
      <w:framePr w:wrap="around" w:vAnchor="text" w:hAnchor="margin" w:xAlign="center" w:y="1"/>
    </w:pPr>
    <w:r w:rsidRPr="008101AE">
      <w:rPr>
        <w:rtl/>
      </w:rPr>
      <w:fldChar w:fldCharType="begin"/>
    </w:r>
    <w:r w:rsidR="00800910" w:rsidRPr="008101AE">
      <w:instrText xml:space="preserve">PAGE  </w:instrText>
    </w:r>
    <w:r w:rsidRPr="008101AE">
      <w:rPr>
        <w:rtl/>
      </w:rPr>
      <w:fldChar w:fldCharType="end"/>
    </w:r>
  </w:p>
  <w:p w14:paraId="7E7DC76F" w14:textId="77777777" w:rsidR="00800910" w:rsidRPr="008101AE" w:rsidRDefault="00800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E589" w14:textId="77777777" w:rsidR="00800910" w:rsidRPr="008101AE" w:rsidRDefault="00691B31" w:rsidP="005709DB">
    <w:pPr>
      <w:pStyle w:val="Footer"/>
      <w:tabs>
        <w:tab w:val="clear" w:pos="4320"/>
        <w:tab w:val="clear" w:pos="8640"/>
      </w:tabs>
      <w:jc w:val="center"/>
    </w:pPr>
    <w:r w:rsidRPr="008101AE">
      <w:fldChar w:fldCharType="begin"/>
    </w:r>
    <w:r w:rsidRPr="008101AE">
      <w:instrText xml:space="preserve"> PAGE   \* MERGEFORMAT </w:instrText>
    </w:r>
    <w:r w:rsidRPr="008101AE">
      <w:fldChar w:fldCharType="separate"/>
    </w:r>
    <w:r w:rsidR="00101A46" w:rsidRPr="008101AE">
      <w:rPr>
        <w:rFonts w:hint="eastAsia"/>
        <w:rtl/>
      </w:rPr>
      <w:t>‌ه</w:t>
    </w:r>
    <w:r w:rsidRPr="008101A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618A" w14:textId="77777777" w:rsidR="00800910" w:rsidRPr="008101AE" w:rsidRDefault="00691B31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  <w:r w:rsidRPr="008101AE">
      <w:fldChar w:fldCharType="begin"/>
    </w:r>
    <w:r w:rsidRPr="008101AE">
      <w:instrText xml:space="preserve">PAGE  </w:instrText>
    </w:r>
    <w:r w:rsidRPr="008101AE">
      <w:fldChar w:fldCharType="separate"/>
    </w:r>
    <w:r w:rsidR="00101A46" w:rsidRPr="008101AE">
      <w:rPr>
        <w:rtl/>
      </w:rPr>
      <w:t>12</w:t>
    </w:r>
    <w:r w:rsidRPr="008101AE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76A54" w14:textId="77777777" w:rsidR="00800910" w:rsidRPr="008101AE" w:rsidRDefault="0080091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673E" w14:textId="77777777" w:rsidR="005B19E2" w:rsidRPr="008101AE" w:rsidRDefault="005B19E2" w:rsidP="00213560">
      <w:pPr>
        <w:bidi w:val="0"/>
        <w:jc w:val="left"/>
      </w:pPr>
      <w:r w:rsidRPr="008101AE">
        <w:separator/>
      </w:r>
    </w:p>
  </w:footnote>
  <w:footnote w:type="continuationSeparator" w:id="0">
    <w:p w14:paraId="215DAF2C" w14:textId="77777777" w:rsidR="005B19E2" w:rsidRPr="008101AE" w:rsidRDefault="005B19E2" w:rsidP="008A3624">
      <w:pPr>
        <w:bidi w:val="0"/>
        <w:rPr>
          <w:lang w:bidi="fa-IR"/>
        </w:rPr>
      </w:pPr>
      <w:r w:rsidRPr="008101AE">
        <w:continuationSeparator/>
      </w:r>
    </w:p>
  </w:footnote>
  <w:footnote w:type="continuationNotice" w:id="1">
    <w:p w14:paraId="405F745C" w14:textId="77777777" w:rsidR="005B19E2" w:rsidRPr="008101AE" w:rsidRDefault="005B19E2" w:rsidP="008A3624">
      <w:pPr>
        <w:bidi w:val="0"/>
        <w:rPr>
          <w:lang w:bidi="fa-IR"/>
        </w:rPr>
      </w:pPr>
    </w:p>
  </w:footnote>
  <w:footnote w:id="2">
    <w:p w14:paraId="54DDF61B" w14:textId="15B6E1BE" w:rsidR="007612C6" w:rsidRPr="008101AE" w:rsidRDefault="007612C6">
      <w:pPr>
        <w:pStyle w:val="FootnoteText"/>
      </w:pPr>
      <w:r w:rsidRPr="008101AE">
        <w:rPr>
          <w:rStyle w:val="FootnoteReference"/>
        </w:rPr>
        <w:footnoteRef/>
      </w:r>
      <w:r w:rsidRPr="008101AE">
        <w:t xml:space="preserve"> Benchmark</w:t>
      </w:r>
    </w:p>
  </w:footnote>
  <w:footnote w:id="3">
    <w:p w14:paraId="41F123E0" w14:textId="77777777" w:rsidR="00BE717F" w:rsidRPr="008101AE" w:rsidRDefault="00BE717F" w:rsidP="00BE717F">
      <w:pPr>
        <w:pStyle w:val="FootnoteText"/>
      </w:pPr>
      <w:r w:rsidRPr="008101AE">
        <w:rPr>
          <w:rStyle w:val="FootnoteReference"/>
        </w:rPr>
        <w:footnoteRef/>
      </w:r>
      <w:r w:rsidRPr="008101AE">
        <w:t xml:space="preserve"> overshoot</w:t>
      </w:r>
    </w:p>
  </w:footnote>
  <w:footnote w:id="4">
    <w:p w14:paraId="5AFA28F5" w14:textId="77777777" w:rsidR="00BE717F" w:rsidRPr="008101AE" w:rsidRDefault="00BE717F" w:rsidP="00BE717F">
      <w:pPr>
        <w:pStyle w:val="FootnoteText"/>
      </w:pPr>
      <w:r w:rsidRPr="008101AE">
        <w:rPr>
          <w:rStyle w:val="FootnoteReference"/>
        </w:rPr>
        <w:footnoteRef/>
      </w:r>
      <w:r w:rsidRPr="008101AE">
        <w:t xml:space="preserve"> Settling time</w:t>
      </w:r>
    </w:p>
  </w:footnote>
  <w:footnote w:id="5">
    <w:p w14:paraId="1BA9568C" w14:textId="09E1A88E" w:rsidR="00DE1D0A" w:rsidRPr="008101AE" w:rsidRDefault="00DE1D0A">
      <w:pPr>
        <w:pStyle w:val="FootnoteText"/>
      </w:pPr>
      <w:r w:rsidRPr="008101AE">
        <w:rPr>
          <w:rStyle w:val="FootnoteReference"/>
        </w:rPr>
        <w:footnoteRef/>
      </w:r>
      <w:r w:rsidRPr="008101AE">
        <w:t xml:space="preserve"> Rise time</w:t>
      </w:r>
    </w:p>
  </w:footnote>
  <w:footnote w:id="6">
    <w:p w14:paraId="0D14E69F" w14:textId="2FD97690" w:rsidR="00511E84" w:rsidRPr="008101AE" w:rsidRDefault="00511E84" w:rsidP="00511E84">
      <w:pPr>
        <w:pStyle w:val="FootnoteText"/>
      </w:pPr>
      <w:r w:rsidRPr="008101AE">
        <w:rPr>
          <w:rStyle w:val="FootnoteReference"/>
        </w:rPr>
        <w:footnoteRef/>
      </w:r>
      <w:r w:rsidRPr="008101AE">
        <w:t xml:space="preserve"> Matlab</w:t>
      </w:r>
    </w:p>
  </w:footnote>
  <w:footnote w:id="7">
    <w:p w14:paraId="3A9B4FB4" w14:textId="0BB03BA9" w:rsidR="00511E84" w:rsidRPr="008101AE" w:rsidRDefault="00511E84">
      <w:pPr>
        <w:pStyle w:val="FootnoteText"/>
      </w:pPr>
      <w:r w:rsidRPr="008101AE">
        <w:rPr>
          <w:rStyle w:val="FootnoteReference"/>
        </w:rPr>
        <w:footnoteRef/>
      </w:r>
      <w:r w:rsidRPr="008101AE">
        <w:t xml:space="preserve"> Simulink</w:t>
      </w:r>
    </w:p>
  </w:footnote>
  <w:footnote w:id="8">
    <w:p w14:paraId="243282C0" w14:textId="738A805A" w:rsidR="00095681" w:rsidRDefault="00095681">
      <w:pPr>
        <w:pStyle w:val="FootnoteText"/>
      </w:pPr>
      <w:r w:rsidRPr="008101AE">
        <w:rPr>
          <w:rStyle w:val="FootnoteReference"/>
        </w:rPr>
        <w:footnoteRef/>
      </w:r>
      <w:r w:rsidRPr="008101AE">
        <w:t xml:space="preserve"> Solidworks</w:t>
      </w:r>
    </w:p>
  </w:footnote>
  <w:footnote w:id="9">
    <w:p w14:paraId="2685E01E" w14:textId="4D504997" w:rsidR="00F9514A" w:rsidRDefault="00F9514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‌</w:t>
      </w:r>
      <w:r>
        <w:t>Ackermann’s formula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9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F2CE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65F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9EA0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E5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217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6A0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3069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94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E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17138"/>
    <w:multiLevelType w:val="multilevel"/>
    <w:tmpl w:val="B58664C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14" w15:restartNumberingAfterBreak="0">
    <w:nsid w:val="075F6862"/>
    <w:multiLevelType w:val="hybridMultilevel"/>
    <w:tmpl w:val="8BCC734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5" w15:restartNumberingAfterBreak="0">
    <w:nsid w:val="08A8435D"/>
    <w:multiLevelType w:val="multilevel"/>
    <w:tmpl w:val="B2BA04DC"/>
    <w:numStyleLink w:val="NormalNumbered"/>
  </w:abstractNum>
  <w:abstractNum w:abstractNumId="16" w15:restartNumberingAfterBreak="0">
    <w:nsid w:val="0B865312"/>
    <w:multiLevelType w:val="hybridMultilevel"/>
    <w:tmpl w:val="F6EC4EB2"/>
    <w:lvl w:ilvl="0" w:tplc="9D38F8D6">
      <w:start w:val="1"/>
      <w:numFmt w:val="decimal"/>
      <w:lvlText w:val="%1."/>
      <w:lvlJc w:val="left"/>
      <w:pPr>
        <w:tabs>
          <w:tab w:val="num" w:pos="454"/>
        </w:tabs>
        <w:ind w:left="454" w:hanging="397"/>
      </w:pPr>
      <w:rPr>
        <w:rFonts w:ascii="Times New Roman" w:hAnsi="Times New Roman" w:cs="Z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89481D"/>
    <w:multiLevelType w:val="hybridMultilevel"/>
    <w:tmpl w:val="29E81166"/>
    <w:lvl w:ilvl="0" w:tplc="D21AE1E2">
      <w:start w:val="1"/>
      <w:numFmt w:val="decimal"/>
      <w:lvlText w:val="%1-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9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0271F4E"/>
    <w:multiLevelType w:val="hybridMultilevel"/>
    <w:tmpl w:val="E844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D87E12"/>
    <w:multiLevelType w:val="multilevel"/>
    <w:tmpl w:val="6A6E96B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2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7A36447"/>
    <w:multiLevelType w:val="hybridMultilevel"/>
    <w:tmpl w:val="AAA6333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4" w15:restartNumberingAfterBreak="0">
    <w:nsid w:val="362C75EB"/>
    <w:multiLevelType w:val="multilevel"/>
    <w:tmpl w:val="EDF6A11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5" w15:restartNumberingAfterBreak="0">
    <w:nsid w:val="3EC128D2"/>
    <w:multiLevelType w:val="hybridMultilevel"/>
    <w:tmpl w:val="569C28FC"/>
    <w:lvl w:ilvl="0" w:tplc="DF987902">
      <w:start w:val="1"/>
      <w:numFmt w:val="decimal"/>
      <w:lvlText w:val="%1)"/>
      <w:lvlJc w:val="left"/>
      <w:pPr>
        <w:tabs>
          <w:tab w:val="num" w:pos="792"/>
        </w:tabs>
        <w:ind w:left="792" w:hanging="360"/>
      </w:pPr>
    </w:lvl>
    <w:lvl w:ilvl="1" w:tplc="DFBCE9C0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C16F076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701EC4B0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35541DA0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F55EBC24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231EB7BC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2FB80902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F0FA519E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6" w15:restartNumberingAfterBreak="0">
    <w:nsid w:val="47A66F51"/>
    <w:multiLevelType w:val="hybridMultilevel"/>
    <w:tmpl w:val="88FA6AE6"/>
    <w:lvl w:ilvl="0" w:tplc="568812E6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F344AE6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BB92695A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60AE75E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A638662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CF628912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EE4EB60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AD1238A8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E5629B02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4B530154"/>
    <w:multiLevelType w:val="hybridMultilevel"/>
    <w:tmpl w:val="6442C5AC"/>
    <w:lvl w:ilvl="0" w:tplc="930A6C58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FB825038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C5EB800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8B64EFC8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5BC4E13E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B48CEF08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9146BC2E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C018D7F4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282EDB4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4F5D6D82"/>
    <w:multiLevelType w:val="hybridMultilevel"/>
    <w:tmpl w:val="CA7E011C"/>
    <w:lvl w:ilvl="0" w:tplc="2BB8AF86">
      <w:start w:val="1"/>
      <w:numFmt w:val="decimal"/>
      <w:lvlText w:val="%1."/>
      <w:lvlJc w:val="left"/>
      <w:pPr>
        <w:ind w:left="1260" w:hanging="360"/>
      </w:pPr>
    </w:lvl>
    <w:lvl w:ilvl="1" w:tplc="361A1438" w:tentative="1">
      <w:start w:val="1"/>
      <w:numFmt w:val="lowerLetter"/>
      <w:lvlText w:val="%2."/>
      <w:lvlJc w:val="left"/>
      <w:pPr>
        <w:ind w:left="1980" w:hanging="360"/>
      </w:pPr>
    </w:lvl>
    <w:lvl w:ilvl="2" w:tplc="00AAEE7C" w:tentative="1">
      <w:start w:val="1"/>
      <w:numFmt w:val="lowerRoman"/>
      <w:lvlText w:val="%3."/>
      <w:lvlJc w:val="right"/>
      <w:pPr>
        <w:ind w:left="2700" w:hanging="180"/>
      </w:pPr>
    </w:lvl>
    <w:lvl w:ilvl="3" w:tplc="A84ABBB6" w:tentative="1">
      <w:start w:val="1"/>
      <w:numFmt w:val="decimal"/>
      <w:lvlText w:val="%4."/>
      <w:lvlJc w:val="left"/>
      <w:pPr>
        <w:ind w:left="3420" w:hanging="360"/>
      </w:pPr>
    </w:lvl>
    <w:lvl w:ilvl="4" w:tplc="DFB0EFC0" w:tentative="1">
      <w:start w:val="1"/>
      <w:numFmt w:val="lowerLetter"/>
      <w:lvlText w:val="%5."/>
      <w:lvlJc w:val="left"/>
      <w:pPr>
        <w:ind w:left="4140" w:hanging="360"/>
      </w:pPr>
    </w:lvl>
    <w:lvl w:ilvl="5" w:tplc="3A2E49B6" w:tentative="1">
      <w:start w:val="1"/>
      <w:numFmt w:val="lowerRoman"/>
      <w:lvlText w:val="%6."/>
      <w:lvlJc w:val="right"/>
      <w:pPr>
        <w:ind w:left="4860" w:hanging="180"/>
      </w:pPr>
    </w:lvl>
    <w:lvl w:ilvl="6" w:tplc="39F025D0" w:tentative="1">
      <w:start w:val="1"/>
      <w:numFmt w:val="decimal"/>
      <w:lvlText w:val="%7."/>
      <w:lvlJc w:val="left"/>
      <w:pPr>
        <w:ind w:left="5580" w:hanging="360"/>
      </w:pPr>
    </w:lvl>
    <w:lvl w:ilvl="7" w:tplc="1ED42402" w:tentative="1">
      <w:start w:val="1"/>
      <w:numFmt w:val="lowerLetter"/>
      <w:lvlText w:val="%8."/>
      <w:lvlJc w:val="left"/>
      <w:pPr>
        <w:ind w:left="6300" w:hanging="360"/>
      </w:pPr>
    </w:lvl>
    <w:lvl w:ilvl="8" w:tplc="D0BAE5FE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E20FE"/>
    <w:multiLevelType w:val="hybridMultilevel"/>
    <w:tmpl w:val="F3B4C31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5FB56A94"/>
    <w:multiLevelType w:val="multilevel"/>
    <w:tmpl w:val="06D0BB6E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2" w15:restartNumberingAfterBreak="0">
    <w:nsid w:val="609B6895"/>
    <w:multiLevelType w:val="multilevel"/>
    <w:tmpl w:val="DD9E7DF4"/>
    <w:lvl w:ilvl="0">
      <w:start w:val="1"/>
      <w:numFmt w:val="decimal"/>
      <w:suff w:val="space"/>
      <w:lvlText w:val="فصل %1"/>
      <w:lvlJc w:val="left"/>
      <w:pPr>
        <w:ind w:left="59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14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10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59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"/>
        </w:tabs>
        <w:ind w:left="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"/>
        </w:tabs>
        <w:ind w:left="828" w:hanging="1584"/>
      </w:pPr>
      <w:rPr>
        <w:rFonts w:hint="default"/>
      </w:rPr>
    </w:lvl>
  </w:abstractNum>
  <w:abstractNum w:abstractNumId="33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34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7E9263C"/>
    <w:multiLevelType w:val="multilevel"/>
    <w:tmpl w:val="AD38C65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6" w15:restartNumberingAfterBreak="0">
    <w:nsid w:val="7A444413"/>
    <w:multiLevelType w:val="multilevel"/>
    <w:tmpl w:val="67C0B252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7E61184E"/>
    <w:multiLevelType w:val="hybridMultilevel"/>
    <w:tmpl w:val="C4EC0ADE"/>
    <w:lvl w:ilvl="0" w:tplc="D22CA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AA23E8" w:tentative="1">
      <w:start w:val="1"/>
      <w:numFmt w:val="lowerLetter"/>
      <w:lvlText w:val="%2."/>
      <w:lvlJc w:val="left"/>
      <w:pPr>
        <w:ind w:left="1440" w:hanging="360"/>
      </w:pPr>
    </w:lvl>
    <w:lvl w:ilvl="2" w:tplc="E56CFDE4" w:tentative="1">
      <w:start w:val="1"/>
      <w:numFmt w:val="lowerRoman"/>
      <w:lvlText w:val="%3."/>
      <w:lvlJc w:val="right"/>
      <w:pPr>
        <w:ind w:left="2160" w:hanging="180"/>
      </w:pPr>
    </w:lvl>
    <w:lvl w:ilvl="3" w:tplc="B782AF28" w:tentative="1">
      <w:start w:val="1"/>
      <w:numFmt w:val="decimal"/>
      <w:lvlText w:val="%4."/>
      <w:lvlJc w:val="left"/>
      <w:pPr>
        <w:ind w:left="2880" w:hanging="360"/>
      </w:pPr>
    </w:lvl>
    <w:lvl w:ilvl="4" w:tplc="2FF2C672" w:tentative="1">
      <w:start w:val="1"/>
      <w:numFmt w:val="lowerLetter"/>
      <w:lvlText w:val="%5."/>
      <w:lvlJc w:val="left"/>
      <w:pPr>
        <w:ind w:left="3600" w:hanging="360"/>
      </w:pPr>
    </w:lvl>
    <w:lvl w:ilvl="5" w:tplc="A93E36C8" w:tentative="1">
      <w:start w:val="1"/>
      <w:numFmt w:val="lowerRoman"/>
      <w:lvlText w:val="%6."/>
      <w:lvlJc w:val="right"/>
      <w:pPr>
        <w:ind w:left="4320" w:hanging="180"/>
      </w:pPr>
    </w:lvl>
    <w:lvl w:ilvl="6" w:tplc="02B4FD6E" w:tentative="1">
      <w:start w:val="1"/>
      <w:numFmt w:val="decimal"/>
      <w:lvlText w:val="%7."/>
      <w:lvlJc w:val="left"/>
      <w:pPr>
        <w:ind w:left="5040" w:hanging="360"/>
      </w:pPr>
    </w:lvl>
    <w:lvl w:ilvl="7" w:tplc="FE247278" w:tentative="1">
      <w:start w:val="1"/>
      <w:numFmt w:val="lowerLetter"/>
      <w:lvlText w:val="%8."/>
      <w:lvlJc w:val="left"/>
      <w:pPr>
        <w:ind w:left="5760" w:hanging="360"/>
      </w:pPr>
    </w:lvl>
    <w:lvl w:ilvl="8" w:tplc="F7225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93150928">
    <w:abstractNumId w:val="34"/>
  </w:num>
  <w:num w:numId="2" w16cid:durableId="473568036">
    <w:abstractNumId w:val="10"/>
  </w:num>
  <w:num w:numId="3" w16cid:durableId="2088109638">
    <w:abstractNumId w:val="12"/>
  </w:num>
  <w:num w:numId="4" w16cid:durableId="926421164">
    <w:abstractNumId w:val="36"/>
  </w:num>
  <w:num w:numId="5" w16cid:durableId="1520967009">
    <w:abstractNumId w:val="15"/>
  </w:num>
  <w:num w:numId="6" w16cid:durableId="414127762">
    <w:abstractNumId w:val="29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532762563">
    <w:abstractNumId w:val="11"/>
  </w:num>
  <w:num w:numId="8" w16cid:durableId="4575754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67244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90278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23293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2285559">
    <w:abstractNumId w:val="9"/>
  </w:num>
  <w:num w:numId="13" w16cid:durableId="1051491408">
    <w:abstractNumId w:val="7"/>
  </w:num>
  <w:num w:numId="14" w16cid:durableId="693503739">
    <w:abstractNumId w:val="6"/>
  </w:num>
  <w:num w:numId="15" w16cid:durableId="2055277261">
    <w:abstractNumId w:val="5"/>
  </w:num>
  <w:num w:numId="16" w16cid:durableId="1902017576">
    <w:abstractNumId w:val="4"/>
  </w:num>
  <w:num w:numId="17" w16cid:durableId="635986978">
    <w:abstractNumId w:val="8"/>
  </w:num>
  <w:num w:numId="18" w16cid:durableId="1329864851">
    <w:abstractNumId w:val="3"/>
  </w:num>
  <w:num w:numId="19" w16cid:durableId="2134519482">
    <w:abstractNumId w:val="2"/>
  </w:num>
  <w:num w:numId="20" w16cid:durableId="1285648777">
    <w:abstractNumId w:val="1"/>
  </w:num>
  <w:num w:numId="21" w16cid:durableId="1999964278">
    <w:abstractNumId w:val="0"/>
  </w:num>
  <w:num w:numId="22" w16cid:durableId="1899700817">
    <w:abstractNumId w:val="38"/>
  </w:num>
  <w:num w:numId="23" w16cid:durableId="1554806147">
    <w:abstractNumId w:val="11"/>
  </w:num>
  <w:num w:numId="24" w16cid:durableId="866601467">
    <w:abstractNumId w:val="37"/>
  </w:num>
  <w:num w:numId="25" w16cid:durableId="81076347">
    <w:abstractNumId w:val="17"/>
  </w:num>
  <w:num w:numId="26" w16cid:durableId="13558818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685361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86573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9312737">
    <w:abstractNumId w:val="19"/>
  </w:num>
  <w:num w:numId="30" w16cid:durableId="1336952941">
    <w:abstractNumId w:val="29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 w16cid:durableId="1669598470">
    <w:abstractNumId w:val="22"/>
  </w:num>
  <w:num w:numId="32" w16cid:durableId="64379828">
    <w:abstractNumId w:val="33"/>
  </w:num>
  <w:num w:numId="33" w16cid:durableId="1460873965">
    <w:abstractNumId w:val="16"/>
  </w:num>
  <w:num w:numId="34" w16cid:durableId="277227643">
    <w:abstractNumId w:val="32"/>
  </w:num>
  <w:num w:numId="35" w16cid:durableId="267081276">
    <w:abstractNumId w:val="13"/>
  </w:num>
  <w:num w:numId="36" w16cid:durableId="1510557244">
    <w:abstractNumId w:val="21"/>
  </w:num>
  <w:num w:numId="37" w16cid:durableId="1362248595">
    <w:abstractNumId w:val="35"/>
  </w:num>
  <w:num w:numId="38" w16cid:durableId="358773398">
    <w:abstractNumId w:val="24"/>
  </w:num>
  <w:num w:numId="39" w16cid:durableId="1181816665">
    <w:abstractNumId w:val="31"/>
  </w:num>
  <w:num w:numId="40" w16cid:durableId="1469591474">
    <w:abstractNumId w:val="25"/>
  </w:num>
  <w:num w:numId="41" w16cid:durableId="2033266848">
    <w:abstractNumId w:val="27"/>
  </w:num>
  <w:num w:numId="42" w16cid:durableId="194469273">
    <w:abstractNumId w:val="26"/>
  </w:num>
  <w:num w:numId="43" w16cid:durableId="1977949578">
    <w:abstractNumId w:val="20"/>
  </w:num>
  <w:num w:numId="44" w16cid:durableId="1177421856">
    <w:abstractNumId w:val="28"/>
  </w:num>
  <w:num w:numId="45" w16cid:durableId="1170756619">
    <w:abstractNumId w:val="29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161632070">
    <w:abstractNumId w:val="18"/>
  </w:num>
  <w:num w:numId="47" w16cid:durableId="1649166746">
    <w:abstractNumId w:val="30"/>
  </w:num>
  <w:num w:numId="48" w16cid:durableId="363948999">
    <w:abstractNumId w:val="14"/>
  </w:num>
  <w:num w:numId="49" w16cid:durableId="18952368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4"/>
    <w:rsid w:val="000016AF"/>
    <w:rsid w:val="000017F0"/>
    <w:rsid w:val="00001830"/>
    <w:rsid w:val="00001DFD"/>
    <w:rsid w:val="00002FD3"/>
    <w:rsid w:val="000036CD"/>
    <w:rsid w:val="00004080"/>
    <w:rsid w:val="00010088"/>
    <w:rsid w:val="000130AB"/>
    <w:rsid w:val="00016A54"/>
    <w:rsid w:val="00016E83"/>
    <w:rsid w:val="00020A4A"/>
    <w:rsid w:val="000245C2"/>
    <w:rsid w:val="00024E3D"/>
    <w:rsid w:val="00024E77"/>
    <w:rsid w:val="00025C29"/>
    <w:rsid w:val="00026C87"/>
    <w:rsid w:val="000311D3"/>
    <w:rsid w:val="00032AA6"/>
    <w:rsid w:val="00035AC3"/>
    <w:rsid w:val="00042A65"/>
    <w:rsid w:val="00044409"/>
    <w:rsid w:val="000459B0"/>
    <w:rsid w:val="00045CAC"/>
    <w:rsid w:val="0004717B"/>
    <w:rsid w:val="00050DE2"/>
    <w:rsid w:val="00052B3D"/>
    <w:rsid w:val="00053A63"/>
    <w:rsid w:val="00056797"/>
    <w:rsid w:val="000617AC"/>
    <w:rsid w:val="00062EF2"/>
    <w:rsid w:val="000644F6"/>
    <w:rsid w:val="000651C7"/>
    <w:rsid w:val="00070794"/>
    <w:rsid w:val="00071B6F"/>
    <w:rsid w:val="000726C5"/>
    <w:rsid w:val="00073A56"/>
    <w:rsid w:val="000745B0"/>
    <w:rsid w:val="00077D26"/>
    <w:rsid w:val="000804E8"/>
    <w:rsid w:val="0008192B"/>
    <w:rsid w:val="000821E7"/>
    <w:rsid w:val="00082E64"/>
    <w:rsid w:val="00082EEE"/>
    <w:rsid w:val="00083AE6"/>
    <w:rsid w:val="00086281"/>
    <w:rsid w:val="00087BEA"/>
    <w:rsid w:val="00090A86"/>
    <w:rsid w:val="000916F9"/>
    <w:rsid w:val="0009307F"/>
    <w:rsid w:val="000944E0"/>
    <w:rsid w:val="000950C9"/>
    <w:rsid w:val="00095681"/>
    <w:rsid w:val="000958D1"/>
    <w:rsid w:val="000967DB"/>
    <w:rsid w:val="000A083E"/>
    <w:rsid w:val="000A1642"/>
    <w:rsid w:val="000A1773"/>
    <w:rsid w:val="000A5CBD"/>
    <w:rsid w:val="000A6481"/>
    <w:rsid w:val="000A6B45"/>
    <w:rsid w:val="000A6B4D"/>
    <w:rsid w:val="000A6F62"/>
    <w:rsid w:val="000A7737"/>
    <w:rsid w:val="000B0738"/>
    <w:rsid w:val="000B0A13"/>
    <w:rsid w:val="000B115C"/>
    <w:rsid w:val="000B1F6F"/>
    <w:rsid w:val="000B3AFF"/>
    <w:rsid w:val="000B41B6"/>
    <w:rsid w:val="000B6D03"/>
    <w:rsid w:val="000B6EE0"/>
    <w:rsid w:val="000B7365"/>
    <w:rsid w:val="000C0597"/>
    <w:rsid w:val="000C2481"/>
    <w:rsid w:val="000C2C83"/>
    <w:rsid w:val="000C3753"/>
    <w:rsid w:val="000C4864"/>
    <w:rsid w:val="000C636C"/>
    <w:rsid w:val="000D2B3C"/>
    <w:rsid w:val="000D2B93"/>
    <w:rsid w:val="000D3102"/>
    <w:rsid w:val="000D6611"/>
    <w:rsid w:val="000D7088"/>
    <w:rsid w:val="000E033B"/>
    <w:rsid w:val="000E2066"/>
    <w:rsid w:val="000E280F"/>
    <w:rsid w:val="000E47EA"/>
    <w:rsid w:val="000E501E"/>
    <w:rsid w:val="000E5981"/>
    <w:rsid w:val="000E59B6"/>
    <w:rsid w:val="000F1FAC"/>
    <w:rsid w:val="000F2809"/>
    <w:rsid w:val="000F293C"/>
    <w:rsid w:val="000F4CB0"/>
    <w:rsid w:val="000F571E"/>
    <w:rsid w:val="000F6975"/>
    <w:rsid w:val="000F7A39"/>
    <w:rsid w:val="0010068A"/>
    <w:rsid w:val="00101A46"/>
    <w:rsid w:val="00104D13"/>
    <w:rsid w:val="00105183"/>
    <w:rsid w:val="0010530D"/>
    <w:rsid w:val="0010600B"/>
    <w:rsid w:val="001061A0"/>
    <w:rsid w:val="001071C9"/>
    <w:rsid w:val="00107DD7"/>
    <w:rsid w:val="00107EC5"/>
    <w:rsid w:val="00111DC0"/>
    <w:rsid w:val="001124D8"/>
    <w:rsid w:val="00113900"/>
    <w:rsid w:val="00115C9F"/>
    <w:rsid w:val="0012054D"/>
    <w:rsid w:val="00120B9B"/>
    <w:rsid w:val="001306DF"/>
    <w:rsid w:val="00134674"/>
    <w:rsid w:val="00143073"/>
    <w:rsid w:val="001442F8"/>
    <w:rsid w:val="0014495D"/>
    <w:rsid w:val="00145145"/>
    <w:rsid w:val="001463C4"/>
    <w:rsid w:val="00146C3D"/>
    <w:rsid w:val="00147367"/>
    <w:rsid w:val="0014756B"/>
    <w:rsid w:val="00151109"/>
    <w:rsid w:val="001521C4"/>
    <w:rsid w:val="0015330E"/>
    <w:rsid w:val="00153F5C"/>
    <w:rsid w:val="001549B3"/>
    <w:rsid w:val="001615E6"/>
    <w:rsid w:val="00161D8A"/>
    <w:rsid w:val="00161EA3"/>
    <w:rsid w:val="00161F2C"/>
    <w:rsid w:val="001620AE"/>
    <w:rsid w:val="00163031"/>
    <w:rsid w:val="001630E2"/>
    <w:rsid w:val="00166AEA"/>
    <w:rsid w:val="00172918"/>
    <w:rsid w:val="00172CA6"/>
    <w:rsid w:val="00177FDA"/>
    <w:rsid w:val="00181CE0"/>
    <w:rsid w:val="00184831"/>
    <w:rsid w:val="00184848"/>
    <w:rsid w:val="00185606"/>
    <w:rsid w:val="00190608"/>
    <w:rsid w:val="00190C9D"/>
    <w:rsid w:val="00190E47"/>
    <w:rsid w:val="00192417"/>
    <w:rsid w:val="00194EF6"/>
    <w:rsid w:val="001964B0"/>
    <w:rsid w:val="001A13BE"/>
    <w:rsid w:val="001A25CA"/>
    <w:rsid w:val="001A34A9"/>
    <w:rsid w:val="001A4143"/>
    <w:rsid w:val="001A588C"/>
    <w:rsid w:val="001A5E27"/>
    <w:rsid w:val="001B291E"/>
    <w:rsid w:val="001B37A1"/>
    <w:rsid w:val="001B44F4"/>
    <w:rsid w:val="001B539D"/>
    <w:rsid w:val="001B620F"/>
    <w:rsid w:val="001C0298"/>
    <w:rsid w:val="001C414E"/>
    <w:rsid w:val="001C4257"/>
    <w:rsid w:val="001C5963"/>
    <w:rsid w:val="001D21D9"/>
    <w:rsid w:val="001D38CA"/>
    <w:rsid w:val="001D4381"/>
    <w:rsid w:val="001D5D6A"/>
    <w:rsid w:val="001D64B0"/>
    <w:rsid w:val="001D7979"/>
    <w:rsid w:val="001D7C4D"/>
    <w:rsid w:val="001E46A7"/>
    <w:rsid w:val="001F0E07"/>
    <w:rsid w:val="001F1EFD"/>
    <w:rsid w:val="001F5DA7"/>
    <w:rsid w:val="001F7233"/>
    <w:rsid w:val="00200281"/>
    <w:rsid w:val="00203366"/>
    <w:rsid w:val="00204458"/>
    <w:rsid w:val="0020491D"/>
    <w:rsid w:val="0020769F"/>
    <w:rsid w:val="00210F30"/>
    <w:rsid w:val="002113D6"/>
    <w:rsid w:val="002117AC"/>
    <w:rsid w:val="00212577"/>
    <w:rsid w:val="00213560"/>
    <w:rsid w:val="002141DC"/>
    <w:rsid w:val="002149D5"/>
    <w:rsid w:val="00217D93"/>
    <w:rsid w:val="002204E5"/>
    <w:rsid w:val="00222121"/>
    <w:rsid w:val="00224B78"/>
    <w:rsid w:val="002307AD"/>
    <w:rsid w:val="00232723"/>
    <w:rsid w:val="0024065D"/>
    <w:rsid w:val="00241EE7"/>
    <w:rsid w:val="002423AE"/>
    <w:rsid w:val="00242E0E"/>
    <w:rsid w:val="00243567"/>
    <w:rsid w:val="00246A99"/>
    <w:rsid w:val="0025014E"/>
    <w:rsid w:val="00250234"/>
    <w:rsid w:val="002517E5"/>
    <w:rsid w:val="00253BBD"/>
    <w:rsid w:val="002542F7"/>
    <w:rsid w:val="002554FE"/>
    <w:rsid w:val="0025656B"/>
    <w:rsid w:val="00256B27"/>
    <w:rsid w:val="00257F62"/>
    <w:rsid w:val="00260544"/>
    <w:rsid w:val="00260A7B"/>
    <w:rsid w:val="00261FF3"/>
    <w:rsid w:val="002653CD"/>
    <w:rsid w:val="00265873"/>
    <w:rsid w:val="00265CEE"/>
    <w:rsid w:val="00267167"/>
    <w:rsid w:val="00267C11"/>
    <w:rsid w:val="0027004D"/>
    <w:rsid w:val="0027330D"/>
    <w:rsid w:val="0027695D"/>
    <w:rsid w:val="00276BBB"/>
    <w:rsid w:val="00280D4C"/>
    <w:rsid w:val="00280F35"/>
    <w:rsid w:val="00283491"/>
    <w:rsid w:val="002903FD"/>
    <w:rsid w:val="00291465"/>
    <w:rsid w:val="00291623"/>
    <w:rsid w:val="00292F62"/>
    <w:rsid w:val="002A1FB3"/>
    <w:rsid w:val="002A3E43"/>
    <w:rsid w:val="002B0C33"/>
    <w:rsid w:val="002B1586"/>
    <w:rsid w:val="002B28F6"/>
    <w:rsid w:val="002B2F92"/>
    <w:rsid w:val="002B430E"/>
    <w:rsid w:val="002B50E9"/>
    <w:rsid w:val="002C1CC3"/>
    <w:rsid w:val="002C2B7B"/>
    <w:rsid w:val="002C3520"/>
    <w:rsid w:val="002C3D6E"/>
    <w:rsid w:val="002C55E0"/>
    <w:rsid w:val="002C5FB6"/>
    <w:rsid w:val="002D086E"/>
    <w:rsid w:val="002D743B"/>
    <w:rsid w:val="002D7FEA"/>
    <w:rsid w:val="002F65D7"/>
    <w:rsid w:val="002F7582"/>
    <w:rsid w:val="00302F70"/>
    <w:rsid w:val="00306D50"/>
    <w:rsid w:val="003102DE"/>
    <w:rsid w:val="003109FF"/>
    <w:rsid w:val="00315FF2"/>
    <w:rsid w:val="00317836"/>
    <w:rsid w:val="00317B14"/>
    <w:rsid w:val="003207EC"/>
    <w:rsid w:val="003215AF"/>
    <w:rsid w:val="00321F4A"/>
    <w:rsid w:val="00324561"/>
    <w:rsid w:val="00324B6E"/>
    <w:rsid w:val="00330091"/>
    <w:rsid w:val="00330AE3"/>
    <w:rsid w:val="00330DC5"/>
    <w:rsid w:val="00332A1A"/>
    <w:rsid w:val="00336736"/>
    <w:rsid w:val="00336872"/>
    <w:rsid w:val="0033699C"/>
    <w:rsid w:val="00343131"/>
    <w:rsid w:val="00343BC5"/>
    <w:rsid w:val="00343FC8"/>
    <w:rsid w:val="00344927"/>
    <w:rsid w:val="00344B9D"/>
    <w:rsid w:val="00344E2F"/>
    <w:rsid w:val="00350544"/>
    <w:rsid w:val="00351A38"/>
    <w:rsid w:val="003538B6"/>
    <w:rsid w:val="003560A2"/>
    <w:rsid w:val="00356C91"/>
    <w:rsid w:val="00361B69"/>
    <w:rsid w:val="00362624"/>
    <w:rsid w:val="00362B01"/>
    <w:rsid w:val="00363E71"/>
    <w:rsid w:val="00364FDE"/>
    <w:rsid w:val="00365460"/>
    <w:rsid w:val="00366505"/>
    <w:rsid w:val="00374D9B"/>
    <w:rsid w:val="00375624"/>
    <w:rsid w:val="003756D1"/>
    <w:rsid w:val="00376B61"/>
    <w:rsid w:val="00377773"/>
    <w:rsid w:val="00381F4E"/>
    <w:rsid w:val="00385D12"/>
    <w:rsid w:val="00386583"/>
    <w:rsid w:val="00387223"/>
    <w:rsid w:val="00391298"/>
    <w:rsid w:val="003956F0"/>
    <w:rsid w:val="0039660C"/>
    <w:rsid w:val="00397ECB"/>
    <w:rsid w:val="003A3A7C"/>
    <w:rsid w:val="003A5106"/>
    <w:rsid w:val="003A6FAD"/>
    <w:rsid w:val="003B3AA3"/>
    <w:rsid w:val="003B4C62"/>
    <w:rsid w:val="003B552B"/>
    <w:rsid w:val="003B6830"/>
    <w:rsid w:val="003B76F0"/>
    <w:rsid w:val="003B7D39"/>
    <w:rsid w:val="003C1DE3"/>
    <w:rsid w:val="003C22ED"/>
    <w:rsid w:val="003C307D"/>
    <w:rsid w:val="003C3577"/>
    <w:rsid w:val="003C3A73"/>
    <w:rsid w:val="003C6672"/>
    <w:rsid w:val="003C6813"/>
    <w:rsid w:val="003D0755"/>
    <w:rsid w:val="003D12A9"/>
    <w:rsid w:val="003D37AF"/>
    <w:rsid w:val="003D65D7"/>
    <w:rsid w:val="003D7B39"/>
    <w:rsid w:val="003D7C57"/>
    <w:rsid w:val="003E0B27"/>
    <w:rsid w:val="003E49B0"/>
    <w:rsid w:val="003E58D2"/>
    <w:rsid w:val="003F5934"/>
    <w:rsid w:val="003F68A8"/>
    <w:rsid w:val="003F7CCC"/>
    <w:rsid w:val="00400119"/>
    <w:rsid w:val="00400255"/>
    <w:rsid w:val="00401217"/>
    <w:rsid w:val="004014C6"/>
    <w:rsid w:val="00402473"/>
    <w:rsid w:val="00405084"/>
    <w:rsid w:val="00405321"/>
    <w:rsid w:val="0041249F"/>
    <w:rsid w:val="0041330C"/>
    <w:rsid w:val="00415DE0"/>
    <w:rsid w:val="00416136"/>
    <w:rsid w:val="004174CD"/>
    <w:rsid w:val="00420CFF"/>
    <w:rsid w:val="00421832"/>
    <w:rsid w:val="00422D6A"/>
    <w:rsid w:val="004258F0"/>
    <w:rsid w:val="00427787"/>
    <w:rsid w:val="0043053D"/>
    <w:rsid w:val="004333CA"/>
    <w:rsid w:val="00434DC7"/>
    <w:rsid w:val="004354E2"/>
    <w:rsid w:val="00436B7A"/>
    <w:rsid w:val="00440005"/>
    <w:rsid w:val="00441BBB"/>
    <w:rsid w:val="00442A84"/>
    <w:rsid w:val="00442DF5"/>
    <w:rsid w:val="00446C37"/>
    <w:rsid w:val="00450744"/>
    <w:rsid w:val="00451B45"/>
    <w:rsid w:val="00452C87"/>
    <w:rsid w:val="00453A91"/>
    <w:rsid w:val="00454B52"/>
    <w:rsid w:val="00455472"/>
    <w:rsid w:val="00456D36"/>
    <w:rsid w:val="00457051"/>
    <w:rsid w:val="00461510"/>
    <w:rsid w:val="00462F7E"/>
    <w:rsid w:val="00465C85"/>
    <w:rsid w:val="0046663A"/>
    <w:rsid w:val="00466896"/>
    <w:rsid w:val="004700F6"/>
    <w:rsid w:val="00476104"/>
    <w:rsid w:val="0047657C"/>
    <w:rsid w:val="004803D5"/>
    <w:rsid w:val="00482C9C"/>
    <w:rsid w:val="00482FDD"/>
    <w:rsid w:val="00485C42"/>
    <w:rsid w:val="00491072"/>
    <w:rsid w:val="004A0032"/>
    <w:rsid w:val="004A4652"/>
    <w:rsid w:val="004A4BBA"/>
    <w:rsid w:val="004A6D75"/>
    <w:rsid w:val="004B0B6D"/>
    <w:rsid w:val="004B0DAE"/>
    <w:rsid w:val="004B1443"/>
    <w:rsid w:val="004B188C"/>
    <w:rsid w:val="004B2038"/>
    <w:rsid w:val="004C03BA"/>
    <w:rsid w:val="004C3C70"/>
    <w:rsid w:val="004C4041"/>
    <w:rsid w:val="004C65E5"/>
    <w:rsid w:val="004C6898"/>
    <w:rsid w:val="004D06F9"/>
    <w:rsid w:val="004D0BFF"/>
    <w:rsid w:val="004D216D"/>
    <w:rsid w:val="004D2CDD"/>
    <w:rsid w:val="004D4768"/>
    <w:rsid w:val="004E2C3D"/>
    <w:rsid w:val="004E5065"/>
    <w:rsid w:val="004E52EF"/>
    <w:rsid w:val="004E54AE"/>
    <w:rsid w:val="004F0BC7"/>
    <w:rsid w:val="004F1B46"/>
    <w:rsid w:val="004F2EB1"/>
    <w:rsid w:val="004F48DF"/>
    <w:rsid w:val="004F4FDE"/>
    <w:rsid w:val="004F5066"/>
    <w:rsid w:val="00500B69"/>
    <w:rsid w:val="00502B39"/>
    <w:rsid w:val="00503FE9"/>
    <w:rsid w:val="00505AF7"/>
    <w:rsid w:val="0051067B"/>
    <w:rsid w:val="00511E84"/>
    <w:rsid w:val="005143C8"/>
    <w:rsid w:val="00514BA4"/>
    <w:rsid w:val="0052006F"/>
    <w:rsid w:val="00520B95"/>
    <w:rsid w:val="00522BF7"/>
    <w:rsid w:val="00525AF8"/>
    <w:rsid w:val="00525F89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153"/>
    <w:rsid w:val="005402FF"/>
    <w:rsid w:val="00546832"/>
    <w:rsid w:val="00550746"/>
    <w:rsid w:val="005522AC"/>
    <w:rsid w:val="00552DB5"/>
    <w:rsid w:val="00555B5B"/>
    <w:rsid w:val="00555C5E"/>
    <w:rsid w:val="00556370"/>
    <w:rsid w:val="00557C1A"/>
    <w:rsid w:val="00557F15"/>
    <w:rsid w:val="00564B3E"/>
    <w:rsid w:val="005667F1"/>
    <w:rsid w:val="005709DB"/>
    <w:rsid w:val="00570EDF"/>
    <w:rsid w:val="005716E6"/>
    <w:rsid w:val="0057743C"/>
    <w:rsid w:val="00577AAE"/>
    <w:rsid w:val="00580663"/>
    <w:rsid w:val="0058567A"/>
    <w:rsid w:val="0058653B"/>
    <w:rsid w:val="00586D58"/>
    <w:rsid w:val="0059195D"/>
    <w:rsid w:val="00594C7F"/>
    <w:rsid w:val="005957BF"/>
    <w:rsid w:val="005962E6"/>
    <w:rsid w:val="005A0DA4"/>
    <w:rsid w:val="005A3B42"/>
    <w:rsid w:val="005A3BE0"/>
    <w:rsid w:val="005B19E2"/>
    <w:rsid w:val="005B2091"/>
    <w:rsid w:val="005B2F0E"/>
    <w:rsid w:val="005B52D7"/>
    <w:rsid w:val="005C12A8"/>
    <w:rsid w:val="005C3BDA"/>
    <w:rsid w:val="005C49E6"/>
    <w:rsid w:val="005D274C"/>
    <w:rsid w:val="005D3159"/>
    <w:rsid w:val="005D3A02"/>
    <w:rsid w:val="005D3FB8"/>
    <w:rsid w:val="005D4876"/>
    <w:rsid w:val="005D4C40"/>
    <w:rsid w:val="005D4DD4"/>
    <w:rsid w:val="005D60DE"/>
    <w:rsid w:val="005D7692"/>
    <w:rsid w:val="005E172C"/>
    <w:rsid w:val="005E2E93"/>
    <w:rsid w:val="005E40E6"/>
    <w:rsid w:val="005E579E"/>
    <w:rsid w:val="005E685C"/>
    <w:rsid w:val="005E7055"/>
    <w:rsid w:val="005F31CC"/>
    <w:rsid w:val="005F3B93"/>
    <w:rsid w:val="00602AAE"/>
    <w:rsid w:val="00603748"/>
    <w:rsid w:val="00603BC5"/>
    <w:rsid w:val="00604819"/>
    <w:rsid w:val="00610762"/>
    <w:rsid w:val="00614299"/>
    <w:rsid w:val="00615B64"/>
    <w:rsid w:val="006170C5"/>
    <w:rsid w:val="006177D9"/>
    <w:rsid w:val="00624EE6"/>
    <w:rsid w:val="00632ABB"/>
    <w:rsid w:val="00632CC6"/>
    <w:rsid w:val="006338D3"/>
    <w:rsid w:val="00633F8F"/>
    <w:rsid w:val="00634DFA"/>
    <w:rsid w:val="00634F2C"/>
    <w:rsid w:val="00640B76"/>
    <w:rsid w:val="00640D82"/>
    <w:rsid w:val="0064328B"/>
    <w:rsid w:val="006440A4"/>
    <w:rsid w:val="00644151"/>
    <w:rsid w:val="00645148"/>
    <w:rsid w:val="006479F2"/>
    <w:rsid w:val="00652A58"/>
    <w:rsid w:val="00652CD1"/>
    <w:rsid w:val="0065316F"/>
    <w:rsid w:val="0065317E"/>
    <w:rsid w:val="006536E5"/>
    <w:rsid w:val="00655429"/>
    <w:rsid w:val="00655F2E"/>
    <w:rsid w:val="0065663B"/>
    <w:rsid w:val="00657AA0"/>
    <w:rsid w:val="006711E2"/>
    <w:rsid w:val="00671BE2"/>
    <w:rsid w:val="00673B26"/>
    <w:rsid w:val="00675FE4"/>
    <w:rsid w:val="0067772C"/>
    <w:rsid w:val="00681671"/>
    <w:rsid w:val="00683B7A"/>
    <w:rsid w:val="00687670"/>
    <w:rsid w:val="00691B31"/>
    <w:rsid w:val="00692FA8"/>
    <w:rsid w:val="00693E06"/>
    <w:rsid w:val="00695BC6"/>
    <w:rsid w:val="00695FD2"/>
    <w:rsid w:val="00696BA2"/>
    <w:rsid w:val="00697761"/>
    <w:rsid w:val="006A0BC0"/>
    <w:rsid w:val="006A1276"/>
    <w:rsid w:val="006A203C"/>
    <w:rsid w:val="006A32D3"/>
    <w:rsid w:val="006B0E5A"/>
    <w:rsid w:val="006B1D1D"/>
    <w:rsid w:val="006B1EAA"/>
    <w:rsid w:val="006B2C4B"/>
    <w:rsid w:val="006B2CE9"/>
    <w:rsid w:val="006B5026"/>
    <w:rsid w:val="006B6CBD"/>
    <w:rsid w:val="006C113C"/>
    <w:rsid w:val="006C1194"/>
    <w:rsid w:val="006C1248"/>
    <w:rsid w:val="006C1C48"/>
    <w:rsid w:val="006C29E4"/>
    <w:rsid w:val="006C5389"/>
    <w:rsid w:val="006D1372"/>
    <w:rsid w:val="006D2100"/>
    <w:rsid w:val="006D23A0"/>
    <w:rsid w:val="006D61DC"/>
    <w:rsid w:val="006E0030"/>
    <w:rsid w:val="006E3F7D"/>
    <w:rsid w:val="006E44FB"/>
    <w:rsid w:val="006E55A3"/>
    <w:rsid w:val="006F21E4"/>
    <w:rsid w:val="006F30CD"/>
    <w:rsid w:val="006F3434"/>
    <w:rsid w:val="006F509C"/>
    <w:rsid w:val="006F6961"/>
    <w:rsid w:val="006F6BAF"/>
    <w:rsid w:val="006F7955"/>
    <w:rsid w:val="006F7E83"/>
    <w:rsid w:val="00700973"/>
    <w:rsid w:val="007021EE"/>
    <w:rsid w:val="0070221E"/>
    <w:rsid w:val="00703818"/>
    <w:rsid w:val="00704F34"/>
    <w:rsid w:val="00706629"/>
    <w:rsid w:val="00706969"/>
    <w:rsid w:val="0071026E"/>
    <w:rsid w:val="00711EB8"/>
    <w:rsid w:val="007126AD"/>
    <w:rsid w:val="00712CDB"/>
    <w:rsid w:val="007137DA"/>
    <w:rsid w:val="00714B14"/>
    <w:rsid w:val="007151DA"/>
    <w:rsid w:val="0072488A"/>
    <w:rsid w:val="00732CE7"/>
    <w:rsid w:val="00733362"/>
    <w:rsid w:val="0073542E"/>
    <w:rsid w:val="0073614C"/>
    <w:rsid w:val="00737C53"/>
    <w:rsid w:val="007423C8"/>
    <w:rsid w:val="007430AE"/>
    <w:rsid w:val="00743C60"/>
    <w:rsid w:val="00745168"/>
    <w:rsid w:val="00745608"/>
    <w:rsid w:val="0075328D"/>
    <w:rsid w:val="0075718F"/>
    <w:rsid w:val="007612C6"/>
    <w:rsid w:val="00762056"/>
    <w:rsid w:val="00763E87"/>
    <w:rsid w:val="007647E0"/>
    <w:rsid w:val="0077587B"/>
    <w:rsid w:val="00780331"/>
    <w:rsid w:val="0078075F"/>
    <w:rsid w:val="007822CD"/>
    <w:rsid w:val="0078315F"/>
    <w:rsid w:val="00785AAD"/>
    <w:rsid w:val="007879F4"/>
    <w:rsid w:val="00790CBF"/>
    <w:rsid w:val="00791A50"/>
    <w:rsid w:val="007957C0"/>
    <w:rsid w:val="007A1A02"/>
    <w:rsid w:val="007A32D0"/>
    <w:rsid w:val="007A3DB0"/>
    <w:rsid w:val="007A430F"/>
    <w:rsid w:val="007A4465"/>
    <w:rsid w:val="007A6582"/>
    <w:rsid w:val="007A7366"/>
    <w:rsid w:val="007B0638"/>
    <w:rsid w:val="007B16F6"/>
    <w:rsid w:val="007B296E"/>
    <w:rsid w:val="007B2F4B"/>
    <w:rsid w:val="007B6A94"/>
    <w:rsid w:val="007C0082"/>
    <w:rsid w:val="007C2AAD"/>
    <w:rsid w:val="007C2B10"/>
    <w:rsid w:val="007C461F"/>
    <w:rsid w:val="007C49A9"/>
    <w:rsid w:val="007C4A25"/>
    <w:rsid w:val="007C7BFA"/>
    <w:rsid w:val="007D09B2"/>
    <w:rsid w:val="007D14F9"/>
    <w:rsid w:val="007D277A"/>
    <w:rsid w:val="007D46CE"/>
    <w:rsid w:val="007E3D7C"/>
    <w:rsid w:val="007F036B"/>
    <w:rsid w:val="007F211A"/>
    <w:rsid w:val="007F27D2"/>
    <w:rsid w:val="007F28A7"/>
    <w:rsid w:val="007F41B7"/>
    <w:rsid w:val="007F4971"/>
    <w:rsid w:val="007F4DAA"/>
    <w:rsid w:val="00800910"/>
    <w:rsid w:val="008018AA"/>
    <w:rsid w:val="00801BCE"/>
    <w:rsid w:val="0080309F"/>
    <w:rsid w:val="0080313F"/>
    <w:rsid w:val="008101AE"/>
    <w:rsid w:val="00811BF9"/>
    <w:rsid w:val="00813E63"/>
    <w:rsid w:val="008165E7"/>
    <w:rsid w:val="00816C24"/>
    <w:rsid w:val="00822CE5"/>
    <w:rsid w:val="00824C10"/>
    <w:rsid w:val="008259F6"/>
    <w:rsid w:val="00830A1D"/>
    <w:rsid w:val="00831ADE"/>
    <w:rsid w:val="00834D66"/>
    <w:rsid w:val="008437DC"/>
    <w:rsid w:val="00845C47"/>
    <w:rsid w:val="00850495"/>
    <w:rsid w:val="008509DF"/>
    <w:rsid w:val="00854C17"/>
    <w:rsid w:val="00862699"/>
    <w:rsid w:val="00862D1F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2C8A"/>
    <w:rsid w:val="0088335F"/>
    <w:rsid w:val="00887837"/>
    <w:rsid w:val="00890267"/>
    <w:rsid w:val="0089053C"/>
    <w:rsid w:val="0089075C"/>
    <w:rsid w:val="00894FA3"/>
    <w:rsid w:val="00897C7B"/>
    <w:rsid w:val="008A3624"/>
    <w:rsid w:val="008A471D"/>
    <w:rsid w:val="008A49D9"/>
    <w:rsid w:val="008A502C"/>
    <w:rsid w:val="008A686D"/>
    <w:rsid w:val="008A6F21"/>
    <w:rsid w:val="008B066C"/>
    <w:rsid w:val="008B3123"/>
    <w:rsid w:val="008B55F3"/>
    <w:rsid w:val="008B5C2D"/>
    <w:rsid w:val="008C0578"/>
    <w:rsid w:val="008C078A"/>
    <w:rsid w:val="008C0E0C"/>
    <w:rsid w:val="008C2FBD"/>
    <w:rsid w:val="008C7A31"/>
    <w:rsid w:val="008C7CE4"/>
    <w:rsid w:val="008D3FAB"/>
    <w:rsid w:val="008D43B9"/>
    <w:rsid w:val="008E000D"/>
    <w:rsid w:val="008E0F15"/>
    <w:rsid w:val="008E14E8"/>
    <w:rsid w:val="008E20AD"/>
    <w:rsid w:val="008E246D"/>
    <w:rsid w:val="008E4A7B"/>
    <w:rsid w:val="008E6DBF"/>
    <w:rsid w:val="008E74EF"/>
    <w:rsid w:val="008F196B"/>
    <w:rsid w:val="008F1CBD"/>
    <w:rsid w:val="008F4E50"/>
    <w:rsid w:val="008F5BBD"/>
    <w:rsid w:val="008F731F"/>
    <w:rsid w:val="00900A8A"/>
    <w:rsid w:val="00902503"/>
    <w:rsid w:val="009029D3"/>
    <w:rsid w:val="00907227"/>
    <w:rsid w:val="0090765C"/>
    <w:rsid w:val="00910950"/>
    <w:rsid w:val="0091126F"/>
    <w:rsid w:val="009122D6"/>
    <w:rsid w:val="0091486D"/>
    <w:rsid w:val="009148BD"/>
    <w:rsid w:val="00916B0D"/>
    <w:rsid w:val="00920FC1"/>
    <w:rsid w:val="00922217"/>
    <w:rsid w:val="0092230C"/>
    <w:rsid w:val="00922903"/>
    <w:rsid w:val="00923827"/>
    <w:rsid w:val="00925109"/>
    <w:rsid w:val="00930254"/>
    <w:rsid w:val="009317E3"/>
    <w:rsid w:val="00932547"/>
    <w:rsid w:val="0093331D"/>
    <w:rsid w:val="009349CD"/>
    <w:rsid w:val="0093527C"/>
    <w:rsid w:val="00940ADE"/>
    <w:rsid w:val="00941372"/>
    <w:rsid w:val="009415C5"/>
    <w:rsid w:val="009422D0"/>
    <w:rsid w:val="00943DC4"/>
    <w:rsid w:val="00951834"/>
    <w:rsid w:val="00952CCF"/>
    <w:rsid w:val="00953A52"/>
    <w:rsid w:val="009563B1"/>
    <w:rsid w:val="00957A6F"/>
    <w:rsid w:val="0096151E"/>
    <w:rsid w:val="0096212E"/>
    <w:rsid w:val="00962315"/>
    <w:rsid w:val="009639DB"/>
    <w:rsid w:val="00963C01"/>
    <w:rsid w:val="00966851"/>
    <w:rsid w:val="00967A6F"/>
    <w:rsid w:val="00967CBB"/>
    <w:rsid w:val="00971CB3"/>
    <w:rsid w:val="00972757"/>
    <w:rsid w:val="00973F81"/>
    <w:rsid w:val="00974B6F"/>
    <w:rsid w:val="0097738E"/>
    <w:rsid w:val="00977C14"/>
    <w:rsid w:val="00977CF3"/>
    <w:rsid w:val="00990034"/>
    <w:rsid w:val="00991223"/>
    <w:rsid w:val="009915A0"/>
    <w:rsid w:val="0099174B"/>
    <w:rsid w:val="0099267D"/>
    <w:rsid w:val="00993DEC"/>
    <w:rsid w:val="00993E4E"/>
    <w:rsid w:val="0099628E"/>
    <w:rsid w:val="00997163"/>
    <w:rsid w:val="00997567"/>
    <w:rsid w:val="009A4C4A"/>
    <w:rsid w:val="009A4D46"/>
    <w:rsid w:val="009A5114"/>
    <w:rsid w:val="009A77DC"/>
    <w:rsid w:val="009A7F4F"/>
    <w:rsid w:val="009B5E74"/>
    <w:rsid w:val="009C0639"/>
    <w:rsid w:val="009C1435"/>
    <w:rsid w:val="009C169C"/>
    <w:rsid w:val="009C3F43"/>
    <w:rsid w:val="009C7587"/>
    <w:rsid w:val="009C7702"/>
    <w:rsid w:val="009C7752"/>
    <w:rsid w:val="009D0819"/>
    <w:rsid w:val="009D0ACE"/>
    <w:rsid w:val="009D4E69"/>
    <w:rsid w:val="009D6601"/>
    <w:rsid w:val="009D7053"/>
    <w:rsid w:val="009E27D7"/>
    <w:rsid w:val="009E4516"/>
    <w:rsid w:val="009E52D0"/>
    <w:rsid w:val="009E61C9"/>
    <w:rsid w:val="009F10F3"/>
    <w:rsid w:val="009F280A"/>
    <w:rsid w:val="009F4B45"/>
    <w:rsid w:val="009F4F74"/>
    <w:rsid w:val="009F5468"/>
    <w:rsid w:val="009F59EC"/>
    <w:rsid w:val="009F7081"/>
    <w:rsid w:val="00A00447"/>
    <w:rsid w:val="00A009FD"/>
    <w:rsid w:val="00A019C1"/>
    <w:rsid w:val="00A04386"/>
    <w:rsid w:val="00A07064"/>
    <w:rsid w:val="00A073E1"/>
    <w:rsid w:val="00A1094C"/>
    <w:rsid w:val="00A141B4"/>
    <w:rsid w:val="00A16EEB"/>
    <w:rsid w:val="00A17CBF"/>
    <w:rsid w:val="00A2046A"/>
    <w:rsid w:val="00A25F47"/>
    <w:rsid w:val="00A26107"/>
    <w:rsid w:val="00A27B2C"/>
    <w:rsid w:val="00A30BD9"/>
    <w:rsid w:val="00A31A5A"/>
    <w:rsid w:val="00A32942"/>
    <w:rsid w:val="00A336F5"/>
    <w:rsid w:val="00A33CEC"/>
    <w:rsid w:val="00A34599"/>
    <w:rsid w:val="00A354D5"/>
    <w:rsid w:val="00A36922"/>
    <w:rsid w:val="00A40CCE"/>
    <w:rsid w:val="00A4221F"/>
    <w:rsid w:val="00A44789"/>
    <w:rsid w:val="00A50A68"/>
    <w:rsid w:val="00A52FF9"/>
    <w:rsid w:val="00A53708"/>
    <w:rsid w:val="00A53A8A"/>
    <w:rsid w:val="00A54976"/>
    <w:rsid w:val="00A62470"/>
    <w:rsid w:val="00A63486"/>
    <w:rsid w:val="00A63C4A"/>
    <w:rsid w:val="00A652BE"/>
    <w:rsid w:val="00A66127"/>
    <w:rsid w:val="00A664CE"/>
    <w:rsid w:val="00A77F56"/>
    <w:rsid w:val="00A809EB"/>
    <w:rsid w:val="00A810AD"/>
    <w:rsid w:val="00A82023"/>
    <w:rsid w:val="00A84A9F"/>
    <w:rsid w:val="00A86160"/>
    <w:rsid w:val="00A86B44"/>
    <w:rsid w:val="00A90EF0"/>
    <w:rsid w:val="00A92077"/>
    <w:rsid w:val="00A95403"/>
    <w:rsid w:val="00A967B3"/>
    <w:rsid w:val="00A9799C"/>
    <w:rsid w:val="00A97CEC"/>
    <w:rsid w:val="00AA2BC6"/>
    <w:rsid w:val="00AA667C"/>
    <w:rsid w:val="00AA7FF9"/>
    <w:rsid w:val="00AB3C85"/>
    <w:rsid w:val="00AB49C9"/>
    <w:rsid w:val="00AB5EB9"/>
    <w:rsid w:val="00AC14E6"/>
    <w:rsid w:val="00AC33BA"/>
    <w:rsid w:val="00AC3FEC"/>
    <w:rsid w:val="00AC7F65"/>
    <w:rsid w:val="00AD004C"/>
    <w:rsid w:val="00AD1A89"/>
    <w:rsid w:val="00AD2B2D"/>
    <w:rsid w:val="00AD2DF0"/>
    <w:rsid w:val="00AD319A"/>
    <w:rsid w:val="00AD54E3"/>
    <w:rsid w:val="00AD758C"/>
    <w:rsid w:val="00AD769F"/>
    <w:rsid w:val="00AE0A9D"/>
    <w:rsid w:val="00AE132A"/>
    <w:rsid w:val="00AE2CC3"/>
    <w:rsid w:val="00AE3593"/>
    <w:rsid w:val="00AE51DF"/>
    <w:rsid w:val="00AE551F"/>
    <w:rsid w:val="00AE55E7"/>
    <w:rsid w:val="00AF05BB"/>
    <w:rsid w:val="00AF38E3"/>
    <w:rsid w:val="00AF4468"/>
    <w:rsid w:val="00AF5C99"/>
    <w:rsid w:val="00AF7C5F"/>
    <w:rsid w:val="00B01105"/>
    <w:rsid w:val="00B05195"/>
    <w:rsid w:val="00B055DC"/>
    <w:rsid w:val="00B06EC7"/>
    <w:rsid w:val="00B073F0"/>
    <w:rsid w:val="00B0767F"/>
    <w:rsid w:val="00B07B4D"/>
    <w:rsid w:val="00B10956"/>
    <w:rsid w:val="00B11B5D"/>
    <w:rsid w:val="00B12E8B"/>
    <w:rsid w:val="00B16686"/>
    <w:rsid w:val="00B20DDD"/>
    <w:rsid w:val="00B248AD"/>
    <w:rsid w:val="00B2718D"/>
    <w:rsid w:val="00B319EB"/>
    <w:rsid w:val="00B31BEB"/>
    <w:rsid w:val="00B32A50"/>
    <w:rsid w:val="00B33719"/>
    <w:rsid w:val="00B35F73"/>
    <w:rsid w:val="00B3675C"/>
    <w:rsid w:val="00B3723E"/>
    <w:rsid w:val="00B372B1"/>
    <w:rsid w:val="00B43A88"/>
    <w:rsid w:val="00B44E6F"/>
    <w:rsid w:val="00B503AA"/>
    <w:rsid w:val="00B51330"/>
    <w:rsid w:val="00B52131"/>
    <w:rsid w:val="00B52510"/>
    <w:rsid w:val="00B53AA4"/>
    <w:rsid w:val="00B543A0"/>
    <w:rsid w:val="00B60F2C"/>
    <w:rsid w:val="00B627FC"/>
    <w:rsid w:val="00B6610C"/>
    <w:rsid w:val="00B66BDC"/>
    <w:rsid w:val="00B674B9"/>
    <w:rsid w:val="00B70D20"/>
    <w:rsid w:val="00B7107C"/>
    <w:rsid w:val="00B71BA2"/>
    <w:rsid w:val="00B71BFD"/>
    <w:rsid w:val="00B7378F"/>
    <w:rsid w:val="00B77308"/>
    <w:rsid w:val="00B81A6A"/>
    <w:rsid w:val="00B81C62"/>
    <w:rsid w:val="00B82BB9"/>
    <w:rsid w:val="00B82FE9"/>
    <w:rsid w:val="00B843DF"/>
    <w:rsid w:val="00B84BC6"/>
    <w:rsid w:val="00B85199"/>
    <w:rsid w:val="00B8579F"/>
    <w:rsid w:val="00B86AB5"/>
    <w:rsid w:val="00B87E67"/>
    <w:rsid w:val="00B9083B"/>
    <w:rsid w:val="00B90F1F"/>
    <w:rsid w:val="00B91DFC"/>
    <w:rsid w:val="00B93B7C"/>
    <w:rsid w:val="00B94213"/>
    <w:rsid w:val="00B94C13"/>
    <w:rsid w:val="00B9544E"/>
    <w:rsid w:val="00B97A5B"/>
    <w:rsid w:val="00BA0B37"/>
    <w:rsid w:val="00BA0F7E"/>
    <w:rsid w:val="00BA208D"/>
    <w:rsid w:val="00BA696F"/>
    <w:rsid w:val="00BA69DA"/>
    <w:rsid w:val="00BA6CA8"/>
    <w:rsid w:val="00BB4513"/>
    <w:rsid w:val="00BB46C2"/>
    <w:rsid w:val="00BB548F"/>
    <w:rsid w:val="00BB654D"/>
    <w:rsid w:val="00BC207C"/>
    <w:rsid w:val="00BC2CAD"/>
    <w:rsid w:val="00BC3AFB"/>
    <w:rsid w:val="00BC599E"/>
    <w:rsid w:val="00BC5B2C"/>
    <w:rsid w:val="00BD74CE"/>
    <w:rsid w:val="00BD7D3B"/>
    <w:rsid w:val="00BE11C0"/>
    <w:rsid w:val="00BE12B3"/>
    <w:rsid w:val="00BE2C26"/>
    <w:rsid w:val="00BE3140"/>
    <w:rsid w:val="00BE4BCA"/>
    <w:rsid w:val="00BE53C6"/>
    <w:rsid w:val="00BE577D"/>
    <w:rsid w:val="00BE6B5D"/>
    <w:rsid w:val="00BE717F"/>
    <w:rsid w:val="00BF3D96"/>
    <w:rsid w:val="00BF3E4C"/>
    <w:rsid w:val="00BF42A2"/>
    <w:rsid w:val="00BF451D"/>
    <w:rsid w:val="00BF6680"/>
    <w:rsid w:val="00BF6AAF"/>
    <w:rsid w:val="00C02917"/>
    <w:rsid w:val="00C03359"/>
    <w:rsid w:val="00C10DBA"/>
    <w:rsid w:val="00C11FB0"/>
    <w:rsid w:val="00C12904"/>
    <w:rsid w:val="00C13B9F"/>
    <w:rsid w:val="00C17129"/>
    <w:rsid w:val="00C17EA3"/>
    <w:rsid w:val="00C206B9"/>
    <w:rsid w:val="00C207C8"/>
    <w:rsid w:val="00C21A50"/>
    <w:rsid w:val="00C23801"/>
    <w:rsid w:val="00C24D6E"/>
    <w:rsid w:val="00C25320"/>
    <w:rsid w:val="00C25B17"/>
    <w:rsid w:val="00C2658A"/>
    <w:rsid w:val="00C26DFD"/>
    <w:rsid w:val="00C34739"/>
    <w:rsid w:val="00C40CE4"/>
    <w:rsid w:val="00C41258"/>
    <w:rsid w:val="00C412EE"/>
    <w:rsid w:val="00C41CA3"/>
    <w:rsid w:val="00C41F44"/>
    <w:rsid w:val="00C42ABD"/>
    <w:rsid w:val="00C435A1"/>
    <w:rsid w:val="00C5030B"/>
    <w:rsid w:val="00C51071"/>
    <w:rsid w:val="00C51BA7"/>
    <w:rsid w:val="00C57988"/>
    <w:rsid w:val="00C6023D"/>
    <w:rsid w:val="00C62190"/>
    <w:rsid w:val="00C62340"/>
    <w:rsid w:val="00C65AFC"/>
    <w:rsid w:val="00C70421"/>
    <w:rsid w:val="00C70EE3"/>
    <w:rsid w:val="00C7270F"/>
    <w:rsid w:val="00C74DB0"/>
    <w:rsid w:val="00C750F7"/>
    <w:rsid w:val="00C76DBD"/>
    <w:rsid w:val="00C77646"/>
    <w:rsid w:val="00C81A83"/>
    <w:rsid w:val="00C8259F"/>
    <w:rsid w:val="00C83056"/>
    <w:rsid w:val="00C8388A"/>
    <w:rsid w:val="00C850D0"/>
    <w:rsid w:val="00C87844"/>
    <w:rsid w:val="00C87DD3"/>
    <w:rsid w:val="00C9047D"/>
    <w:rsid w:val="00C90591"/>
    <w:rsid w:val="00C909CF"/>
    <w:rsid w:val="00C93BA8"/>
    <w:rsid w:val="00C93C76"/>
    <w:rsid w:val="00C9705D"/>
    <w:rsid w:val="00C97A84"/>
    <w:rsid w:val="00CA0046"/>
    <w:rsid w:val="00CA0EE4"/>
    <w:rsid w:val="00CA2E49"/>
    <w:rsid w:val="00CA333C"/>
    <w:rsid w:val="00CA3FFC"/>
    <w:rsid w:val="00CA5048"/>
    <w:rsid w:val="00CA66FE"/>
    <w:rsid w:val="00CA6FE5"/>
    <w:rsid w:val="00CA748D"/>
    <w:rsid w:val="00CA7545"/>
    <w:rsid w:val="00CB0933"/>
    <w:rsid w:val="00CB1319"/>
    <w:rsid w:val="00CB3ECD"/>
    <w:rsid w:val="00CC2230"/>
    <w:rsid w:val="00CC4783"/>
    <w:rsid w:val="00CC7759"/>
    <w:rsid w:val="00CD35EB"/>
    <w:rsid w:val="00CD3A42"/>
    <w:rsid w:val="00CD5F4D"/>
    <w:rsid w:val="00CE26F8"/>
    <w:rsid w:val="00CE2AF0"/>
    <w:rsid w:val="00CE4922"/>
    <w:rsid w:val="00CE4BFA"/>
    <w:rsid w:val="00CE55B4"/>
    <w:rsid w:val="00CE7F3C"/>
    <w:rsid w:val="00CF0055"/>
    <w:rsid w:val="00CF0FE0"/>
    <w:rsid w:val="00CF1FB8"/>
    <w:rsid w:val="00CF66A3"/>
    <w:rsid w:val="00D019DF"/>
    <w:rsid w:val="00D06481"/>
    <w:rsid w:val="00D12CE0"/>
    <w:rsid w:val="00D15AC7"/>
    <w:rsid w:val="00D23479"/>
    <w:rsid w:val="00D318E3"/>
    <w:rsid w:val="00D33797"/>
    <w:rsid w:val="00D33B49"/>
    <w:rsid w:val="00D3493A"/>
    <w:rsid w:val="00D3623D"/>
    <w:rsid w:val="00D44C33"/>
    <w:rsid w:val="00D474B2"/>
    <w:rsid w:val="00D50E5C"/>
    <w:rsid w:val="00D536E9"/>
    <w:rsid w:val="00D53DED"/>
    <w:rsid w:val="00D54E74"/>
    <w:rsid w:val="00D60D12"/>
    <w:rsid w:val="00D703A5"/>
    <w:rsid w:val="00D72C97"/>
    <w:rsid w:val="00D72EAC"/>
    <w:rsid w:val="00D74DC3"/>
    <w:rsid w:val="00D776EE"/>
    <w:rsid w:val="00D80DFF"/>
    <w:rsid w:val="00D816ED"/>
    <w:rsid w:val="00D81E18"/>
    <w:rsid w:val="00D829D2"/>
    <w:rsid w:val="00D86774"/>
    <w:rsid w:val="00D87000"/>
    <w:rsid w:val="00D8718B"/>
    <w:rsid w:val="00D911AA"/>
    <w:rsid w:val="00D94639"/>
    <w:rsid w:val="00D97E6E"/>
    <w:rsid w:val="00DA3FF2"/>
    <w:rsid w:val="00DA5B43"/>
    <w:rsid w:val="00DA6D6C"/>
    <w:rsid w:val="00DB0FF3"/>
    <w:rsid w:val="00DB1CB9"/>
    <w:rsid w:val="00DB2B0D"/>
    <w:rsid w:val="00DB4C4C"/>
    <w:rsid w:val="00DB7DEB"/>
    <w:rsid w:val="00DC254E"/>
    <w:rsid w:val="00DC54A4"/>
    <w:rsid w:val="00DC6B85"/>
    <w:rsid w:val="00DD07AD"/>
    <w:rsid w:val="00DD1A71"/>
    <w:rsid w:val="00DD1D33"/>
    <w:rsid w:val="00DD279B"/>
    <w:rsid w:val="00DE15F5"/>
    <w:rsid w:val="00DE1D0A"/>
    <w:rsid w:val="00DE214E"/>
    <w:rsid w:val="00DE426A"/>
    <w:rsid w:val="00DE59AB"/>
    <w:rsid w:val="00DE5A29"/>
    <w:rsid w:val="00DF06C3"/>
    <w:rsid w:val="00DF1ADE"/>
    <w:rsid w:val="00DF3149"/>
    <w:rsid w:val="00DF401C"/>
    <w:rsid w:val="00DF49EF"/>
    <w:rsid w:val="00DF633B"/>
    <w:rsid w:val="00DF714A"/>
    <w:rsid w:val="00E00097"/>
    <w:rsid w:val="00E0313B"/>
    <w:rsid w:val="00E06332"/>
    <w:rsid w:val="00E066A4"/>
    <w:rsid w:val="00E07D00"/>
    <w:rsid w:val="00E12041"/>
    <w:rsid w:val="00E1243C"/>
    <w:rsid w:val="00E17FDE"/>
    <w:rsid w:val="00E2039C"/>
    <w:rsid w:val="00E22374"/>
    <w:rsid w:val="00E22BCF"/>
    <w:rsid w:val="00E22E74"/>
    <w:rsid w:val="00E23E7C"/>
    <w:rsid w:val="00E309D8"/>
    <w:rsid w:val="00E33060"/>
    <w:rsid w:val="00E35FAC"/>
    <w:rsid w:val="00E36473"/>
    <w:rsid w:val="00E44F56"/>
    <w:rsid w:val="00E45C34"/>
    <w:rsid w:val="00E47881"/>
    <w:rsid w:val="00E52109"/>
    <w:rsid w:val="00E559B4"/>
    <w:rsid w:val="00E572B2"/>
    <w:rsid w:val="00E66F67"/>
    <w:rsid w:val="00E725E0"/>
    <w:rsid w:val="00E72E84"/>
    <w:rsid w:val="00E739EB"/>
    <w:rsid w:val="00E76B92"/>
    <w:rsid w:val="00E775D4"/>
    <w:rsid w:val="00E77738"/>
    <w:rsid w:val="00E85727"/>
    <w:rsid w:val="00E85FB7"/>
    <w:rsid w:val="00E86779"/>
    <w:rsid w:val="00E90421"/>
    <w:rsid w:val="00E92664"/>
    <w:rsid w:val="00E93911"/>
    <w:rsid w:val="00E94A92"/>
    <w:rsid w:val="00EA05E1"/>
    <w:rsid w:val="00EA0FA4"/>
    <w:rsid w:val="00EA2308"/>
    <w:rsid w:val="00EA29A4"/>
    <w:rsid w:val="00EA368D"/>
    <w:rsid w:val="00EA36DC"/>
    <w:rsid w:val="00EA374C"/>
    <w:rsid w:val="00EA3B3A"/>
    <w:rsid w:val="00EB3DBC"/>
    <w:rsid w:val="00EB4150"/>
    <w:rsid w:val="00EB62FB"/>
    <w:rsid w:val="00EB7684"/>
    <w:rsid w:val="00EC1238"/>
    <w:rsid w:val="00EC3CB2"/>
    <w:rsid w:val="00EC6058"/>
    <w:rsid w:val="00EC646F"/>
    <w:rsid w:val="00EC64DF"/>
    <w:rsid w:val="00EC78DD"/>
    <w:rsid w:val="00ED4A89"/>
    <w:rsid w:val="00ED6F27"/>
    <w:rsid w:val="00EE06A1"/>
    <w:rsid w:val="00EE308D"/>
    <w:rsid w:val="00EE3881"/>
    <w:rsid w:val="00EE38FB"/>
    <w:rsid w:val="00EE5784"/>
    <w:rsid w:val="00EF1A40"/>
    <w:rsid w:val="00EF48C7"/>
    <w:rsid w:val="00EF552A"/>
    <w:rsid w:val="00F01A6D"/>
    <w:rsid w:val="00F023C1"/>
    <w:rsid w:val="00F0327A"/>
    <w:rsid w:val="00F055DD"/>
    <w:rsid w:val="00F063AF"/>
    <w:rsid w:val="00F10CDE"/>
    <w:rsid w:val="00F110F1"/>
    <w:rsid w:val="00F156E7"/>
    <w:rsid w:val="00F17CFE"/>
    <w:rsid w:val="00F20A77"/>
    <w:rsid w:val="00F3059E"/>
    <w:rsid w:val="00F356D0"/>
    <w:rsid w:val="00F375AB"/>
    <w:rsid w:val="00F4113F"/>
    <w:rsid w:val="00F42C39"/>
    <w:rsid w:val="00F435A4"/>
    <w:rsid w:val="00F44BC5"/>
    <w:rsid w:val="00F46AA0"/>
    <w:rsid w:val="00F477C3"/>
    <w:rsid w:val="00F51677"/>
    <w:rsid w:val="00F54020"/>
    <w:rsid w:val="00F56670"/>
    <w:rsid w:val="00F5689A"/>
    <w:rsid w:val="00F5703B"/>
    <w:rsid w:val="00F6271D"/>
    <w:rsid w:val="00F6440C"/>
    <w:rsid w:val="00F64C82"/>
    <w:rsid w:val="00F65FAC"/>
    <w:rsid w:val="00F67196"/>
    <w:rsid w:val="00F67DAA"/>
    <w:rsid w:val="00F7136F"/>
    <w:rsid w:val="00F73C7A"/>
    <w:rsid w:val="00F75DE1"/>
    <w:rsid w:val="00F816E8"/>
    <w:rsid w:val="00F851FD"/>
    <w:rsid w:val="00F85782"/>
    <w:rsid w:val="00F86F7F"/>
    <w:rsid w:val="00F9514A"/>
    <w:rsid w:val="00F961B3"/>
    <w:rsid w:val="00F96D8F"/>
    <w:rsid w:val="00F97664"/>
    <w:rsid w:val="00F97DD1"/>
    <w:rsid w:val="00FA04C7"/>
    <w:rsid w:val="00FA12F9"/>
    <w:rsid w:val="00FA1755"/>
    <w:rsid w:val="00FA2839"/>
    <w:rsid w:val="00FA3579"/>
    <w:rsid w:val="00FA46EC"/>
    <w:rsid w:val="00FA5C75"/>
    <w:rsid w:val="00FA6EF9"/>
    <w:rsid w:val="00FB16EF"/>
    <w:rsid w:val="00FB2F1A"/>
    <w:rsid w:val="00FB49E0"/>
    <w:rsid w:val="00FB59BB"/>
    <w:rsid w:val="00FB6CCB"/>
    <w:rsid w:val="00FB7AA3"/>
    <w:rsid w:val="00FC6757"/>
    <w:rsid w:val="00FC695E"/>
    <w:rsid w:val="00FD1B37"/>
    <w:rsid w:val="00FD278C"/>
    <w:rsid w:val="00FD7FBA"/>
    <w:rsid w:val="00FE0DA5"/>
    <w:rsid w:val="00FE219D"/>
    <w:rsid w:val="00FE272C"/>
    <w:rsid w:val="00FE3E8C"/>
    <w:rsid w:val="00FF01CF"/>
    <w:rsid w:val="00FF1631"/>
    <w:rsid w:val="00FF346F"/>
    <w:rsid w:val="00FF496D"/>
    <w:rsid w:val="00FF676F"/>
    <w:rsid w:val="7B3BD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C462F"/>
  <w15:docId w15:val="{BCAAFFF6-5D96-4972-9C7D-AD137E8A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DFC"/>
    <w:pPr>
      <w:bidi/>
      <w:spacing w:line="276" w:lineRule="auto"/>
      <w:jc w:val="both"/>
    </w:pPr>
    <w:rPr>
      <w:rFonts w:eastAsia="Times New Roman" w:cs="B Nazanin"/>
      <w:noProof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4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qFormat/>
    <w:rsid w:val="002B430E"/>
    <w:pPr>
      <w:keepNext/>
      <w:numPr>
        <w:ilvl w:val="1"/>
        <w:numId w:val="4"/>
      </w:numPr>
      <w:tabs>
        <w:tab w:val="clear" w:pos="576"/>
        <w:tab w:val="num" w:pos="849"/>
      </w:tabs>
      <w:spacing w:before="360" w:after="60"/>
      <w:ind w:left="851" w:hanging="851"/>
      <w:jc w:val="left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4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4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4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4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B430E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D23479"/>
    <w:pPr>
      <w:spacing w:line="360" w:lineRule="auto"/>
      <w:jc w:val="center"/>
    </w:pPr>
    <w:rPr>
      <w:rFonts w:ascii="Arial" w:hAnsi="Arial" w:cs="B Titr"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/>
      <w:sz w:val="28"/>
      <w:szCs w:val="28"/>
    </w:rPr>
  </w:style>
  <w:style w:type="paragraph" w:customStyle="1" w:styleId="CaptionFigure">
    <w:name w:val="Caption_Figure"/>
    <w:basedOn w:val="Normal"/>
    <w:next w:val="Normal"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rsid w:val="004B1443"/>
    <w:pPr>
      <w:spacing w:before="120"/>
      <w:ind w:firstLine="288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977CF3"/>
    <w:pPr>
      <w:bidi w:val="0"/>
      <w:spacing w:after="120"/>
      <w:jc w:val="left"/>
    </w:pPr>
    <w:rPr>
      <w:rFonts w:ascii="Cambria Math" w:hAnsi="Cambria Math"/>
      <w:i/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lang w:bidi="fa-IR"/>
    </w:rPr>
  </w:style>
  <w:style w:type="paragraph" w:styleId="TOC4">
    <w:name w:val="toc 4"/>
    <w:basedOn w:val="Normal"/>
    <w:next w:val="Normal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31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  <w:jc w:val="both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  <w:jc w:val="both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32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4"/>
      </w:numPr>
      <w:tabs>
        <w:tab w:val="clear" w:pos="576"/>
      </w:tabs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D019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30.png"/><Relationship Id="rId21" Type="http://schemas.openxmlformats.org/officeDocument/2006/relationships/image" Target="media/image12.jpg"/><Relationship Id="rId34" Type="http://schemas.openxmlformats.org/officeDocument/2006/relationships/image" Target="media/image25.png"/><Relationship Id="rId42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80C2CFD-14E0-4823-A230-E518831F6D15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Matlab&quot;"/>
    <we:property name="theme" value="&quot;Default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2AE91C6-6554-4EE4-B995-F46795399852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51121-9E74-46E6-8464-BD0E5187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3795</TotalTime>
  <Pages>1</Pages>
  <Words>3764</Words>
  <Characters>21458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25172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دستور العمل تهيه سمينار و پايان‌نامه كارشناسي ارشد</dc:subject>
  <dc:creator>Dr. Vahid J. Majd</dc:creator>
  <cp:lastModifiedBy>Soheil Ghashghaei</cp:lastModifiedBy>
  <cp:revision>18</cp:revision>
  <cp:lastPrinted>2026-02-20T11:49:00Z</cp:lastPrinted>
  <dcterms:created xsi:type="dcterms:W3CDTF">2026-01-10T16:39:00Z</dcterms:created>
  <dcterms:modified xsi:type="dcterms:W3CDTF">2026-02-20T11:50:00Z</dcterms:modified>
</cp:coreProperties>
</file>